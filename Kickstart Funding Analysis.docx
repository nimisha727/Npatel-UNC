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pPr w:leftFromText="180" w:rightFromText="180" w:vertAnchor="text" w:horzAnchor="page" w:tblpX="993" w:tblpY="320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541"/>
      </w:tblGrid>
      <w:tr w:rsidR="004B7E44" w14:paraId="1E1A5BA7" w14:textId="77777777" w:rsidTr="004B7E44">
        <w:trPr>
          <w:trHeight w:val="2536"/>
        </w:trPr>
        <w:tc>
          <w:tcPr>
            <w:tcW w:w="8541" w:type="dxa"/>
            <w:tcBorders>
              <w:top w:val="nil"/>
              <w:left w:val="nil"/>
              <w:bottom w:val="nil"/>
              <w:right w:val="nil"/>
            </w:tcBorders>
          </w:tcPr>
          <w:p w14:paraId="21811084" w14:textId="77777777" w:rsidR="004B7E44" w:rsidRDefault="004B7E44" w:rsidP="004B7E44"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02F83DF1" wp14:editId="086CF9A8">
                      <wp:extent cx="5138670" cy="1506829"/>
                      <wp:effectExtent l="0" t="0" r="0" b="0"/>
                      <wp:docPr id="8" name="Text Box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138670" cy="1506829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4D8F4948" w14:textId="6FCA091F" w:rsidR="004B7E44" w:rsidRPr="000D2A6B" w:rsidRDefault="000D2A6B" w:rsidP="004B7E44">
                                  <w:pPr>
                                    <w:pStyle w:val="Title"/>
                                    <w:rPr>
                                      <w:sz w:val="72"/>
                                      <w:szCs w:val="72"/>
                                    </w:rPr>
                                  </w:pPr>
                                  <w:r w:rsidRPr="000D2A6B">
                                    <w:rPr>
                                      <w:sz w:val="72"/>
                                      <w:szCs w:val="72"/>
                                    </w:rPr>
                                    <w:t>Kickstart funding analysis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02F83DF1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8" o:spid="_x0000_s1026" type="#_x0000_t202" style="width:404.6pt;height:118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" filled="f" stroked="f" strokeweight=".5pt">
                      <v:textbox>
                        <w:txbxContent>
                          <w:p w14:paraId="4D8F4948" w14:textId="6FCA091F" w:rsidR="004B7E44" w:rsidRPr="000D2A6B" w:rsidRDefault="000D2A6B" w:rsidP="004B7E44">
                            <w:pPr>
                              <w:pStyle w:val="Title"/>
                              <w:rPr>
                                <w:sz w:val="72"/>
                                <w:szCs w:val="72"/>
                              </w:rPr>
                            </w:pPr>
                            <w:r w:rsidRPr="000D2A6B">
                              <w:rPr>
                                <w:sz w:val="72"/>
                                <w:szCs w:val="72"/>
                              </w:rPr>
                              <w:t>Kickstart funding analysis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6F634E93" w14:textId="77777777" w:rsidR="004B7E44" w:rsidRDefault="004B7E44" w:rsidP="004B7E44"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57B250DD" wp14:editId="6ED50CE8">
                      <wp:extent cx="785611" cy="0"/>
                      <wp:effectExtent l="0" t="38100" r="52705" b="38100"/>
                      <wp:docPr id="5" name="Straight Connector 5" descr="text divider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785611" cy="0"/>
                              </a:xfrm>
                              <a:prstGeom prst="line">
                                <a:avLst/>
                              </a:prstGeom>
                              <a:ln w="76200"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5052987D" id="Straight Connector 5" o:spid="_x0000_s1026" alt="text divider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61.8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" strokecolor="white [3212]" strokeweight="6pt">
                      <w10:anchorlock/>
                    </v:line>
                  </w:pict>
                </mc:Fallback>
              </mc:AlternateContent>
            </w:r>
          </w:p>
          <w:p w14:paraId="4FCA4733" w14:textId="77777777" w:rsidR="004B7E44" w:rsidRDefault="004B7E44" w:rsidP="004B7E44"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7E5D2101" wp14:editId="55C825F6">
                      <wp:extent cx="5138670" cy="746975"/>
                      <wp:effectExtent l="0" t="0" r="0" b="0"/>
                      <wp:docPr id="3" name="Text Box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138670" cy="74697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1B3546BE" w14:textId="51D9D8D8" w:rsidR="004B7E44" w:rsidRPr="004B7E44" w:rsidRDefault="004B7E44" w:rsidP="004B7E44">
                                  <w:pPr>
                                    <w:pStyle w:val="Subtitle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7E5D2101" id="Text Box 3" o:spid="_x0000_s1027" type="#_x0000_t202" style="width:404.6pt;height:58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" filled="f" stroked="f" strokeweight=".5pt">
                      <v:textbox>
                        <w:txbxContent>
                          <w:p w14:paraId="1B3546BE" w14:textId="51D9D8D8" w:rsidR="004B7E44" w:rsidRPr="004B7E44" w:rsidRDefault="004B7E44" w:rsidP="004B7E44">
                            <w:pPr>
                              <w:pStyle w:val="Subtitle"/>
                            </w:pP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  <w:tr w:rsidR="004B7E44" w14:paraId="7B388BFC" w14:textId="77777777" w:rsidTr="004B7E44">
        <w:trPr>
          <w:trHeight w:val="3814"/>
        </w:trPr>
        <w:tc>
          <w:tcPr>
            <w:tcW w:w="854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43ACD43" w14:textId="77777777" w:rsidR="004B7E44" w:rsidRDefault="004B7E44" w:rsidP="004B7E44">
            <w:pPr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7A653F48" wp14:editId="1939A319">
                      <wp:extent cx="2842054" cy="469557"/>
                      <wp:effectExtent l="0" t="0" r="0" b="6985"/>
                      <wp:docPr id="6" name="Text Box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842054" cy="469557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01586F97" w14:textId="52CADA92" w:rsidR="004B7E44" w:rsidRPr="004B7E44" w:rsidRDefault="000D2A6B" w:rsidP="004B7E44">
                                  <w:pPr>
                                    <w:pStyle w:val="Heading1"/>
                                  </w:pPr>
                                  <w:bookmarkStart w:id="0" w:name="_Toc501102093"/>
                                  <w:r>
                                    <w:t>Nimish</w:t>
                                  </w:r>
                                  <w:bookmarkEnd w:id="0"/>
                                  <w:r>
                                    <w:t>a Patel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7A653F48" id="Text Box 6" o:spid="_x0000_s1028" type="#_x0000_t202" style="width:223.8pt;height:36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" filled="f" stroked="f" strokeweight=".5pt">
                      <v:textbox>
                        <w:txbxContent>
                          <w:p w14:paraId="01586F97" w14:textId="52CADA92" w:rsidR="004B7E44" w:rsidRPr="004B7E44" w:rsidRDefault="000D2A6B" w:rsidP="004B7E44">
                            <w:pPr>
                              <w:pStyle w:val="Heading1"/>
                            </w:pPr>
                            <w:bookmarkStart w:id="1" w:name="_Toc501102093"/>
                            <w:r>
                              <w:t>Nimish</w:t>
                            </w:r>
                            <w:bookmarkEnd w:id="1"/>
                            <w:r>
                              <w:t>a Patel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0EE17B01" w14:textId="6A0C85DA" w:rsidR="004B7E44" w:rsidRDefault="004B7E44" w:rsidP="004B7E44">
            <w:pPr>
              <w:rPr>
                <w:noProof/>
              </w:rPr>
            </w:pPr>
          </w:p>
        </w:tc>
      </w:tr>
    </w:tbl>
    <w:p w14:paraId="435F2C59" w14:textId="60AC19BD" w:rsidR="004B7E44" w:rsidRDefault="004B7E44" w:rsidP="004B7E44">
      <w:r>
        <w:rPr>
          <w:noProof/>
        </w:rPr>
        <w:drawing>
          <wp:anchor distT="0" distB="0" distL="114300" distR="114300" simplePos="0" relativeHeight="251658240" behindDoc="1" locked="0" layoutInCell="1" allowOverlap="1" wp14:anchorId="1220E3BC" wp14:editId="12CD66E3">
            <wp:simplePos x="0" y="0"/>
            <wp:positionH relativeFrom="column">
              <wp:posOffset>-719276</wp:posOffset>
            </wp:positionH>
            <wp:positionV relativeFrom="page">
              <wp:posOffset>18415</wp:posOffset>
            </wp:positionV>
            <wp:extent cx="7740015" cy="10015220"/>
            <wp:effectExtent l="0" t="0" r="0" b="5080"/>
            <wp:wrapNone/>
            <wp:docPr id="1" name="Picture 1" descr="detail of city buildings in black&amp;whi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-08-13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40015" cy="10015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6CF0BFCB" wp14:editId="6AFACAD3">
                <wp:simplePos x="0" y="0"/>
                <wp:positionH relativeFrom="column">
                  <wp:posOffset>-731520</wp:posOffset>
                </wp:positionH>
                <wp:positionV relativeFrom="page">
                  <wp:posOffset>2059940</wp:posOffset>
                </wp:positionV>
                <wp:extent cx="6748145" cy="5984875"/>
                <wp:effectExtent l="0" t="0" r="0" b="0"/>
                <wp:wrapNone/>
                <wp:docPr id="2" name="Rectangle 2" descr="colored rectangl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48145" cy="5984875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69034B" id="Rectangle 2" o:spid="_x0000_s1026" alt="colored rectangle" style="position:absolute;margin-left:-57.6pt;margin-top:162.2pt;width:531.35pt;height:471.25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" fillcolor="#a4063e [3204]" stroked="f" strokeweight="2pt">
                <w10:wrap anchory="page"/>
              </v:rect>
            </w:pict>
          </mc:Fallback>
        </mc:AlternateContent>
      </w:r>
    </w:p>
    <w:p w14:paraId="35351817" w14:textId="77777777" w:rsidR="004B7E44" w:rsidRDefault="004B7E44">
      <w:pPr>
        <w:spacing w:after="200"/>
      </w:pPr>
      <w:r>
        <w:br w:type="page"/>
      </w:r>
    </w:p>
    <w:p w14:paraId="50EA0851" w14:textId="2066BFFF" w:rsidR="004B7E44" w:rsidRDefault="00A4289B" w:rsidP="004B7E44">
      <w:pPr>
        <w:pStyle w:val="Heading2"/>
        <w:spacing w:after="500"/>
      </w:pPr>
      <w:sdt>
        <w:sdtPr>
          <w:alias w:val="Company"/>
          <w:tag w:val="Company"/>
          <w:id w:val="441245393"/>
          <w:placeholder>
            <w:docPart w:val="83B22E76047D4201A302EE7A397212B7"/>
          </w:placeholder>
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<w15:appearance w15:val="hidden"/>
          <w:text/>
        </w:sdtPr>
        <w:sdtEndPr/>
        <w:sdtContent>
          <w:r w:rsidR="000D2A6B">
            <w:t>Kickstart Funding Analysis</w:t>
          </w:r>
        </w:sdtContent>
      </w:sdt>
    </w:p>
    <w:tbl>
      <w:tblPr>
        <w:tblW w:w="5900" w:type="dxa"/>
        <w:tblLook w:val="04A0" w:firstRow="1" w:lastRow="0" w:firstColumn="1" w:lastColumn="0" w:noHBand="0" w:noVBand="1"/>
      </w:tblPr>
      <w:tblGrid>
        <w:gridCol w:w="1420"/>
        <w:gridCol w:w="1720"/>
        <w:gridCol w:w="732"/>
        <w:gridCol w:w="1021"/>
        <w:gridCol w:w="1180"/>
      </w:tblGrid>
      <w:tr w:rsidR="000D2A6B" w:rsidRPr="000D2A6B" w14:paraId="2D4BC377" w14:textId="77777777" w:rsidTr="000D2A6B">
        <w:trPr>
          <w:trHeight w:val="300"/>
        </w:trPr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505E0F7D" w14:textId="77777777" w:rsidR="000D2A6B" w:rsidRPr="000D2A6B" w:rsidRDefault="000D2A6B" w:rsidP="000D2A6B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D2A6B">
              <w:rPr>
                <w:rFonts w:ascii="Calibri" w:eastAsia="Times New Roman" w:hAnsi="Calibri" w:cs="Calibri"/>
                <w:color w:val="000000"/>
                <w:sz w:val="22"/>
              </w:rPr>
              <w:t>category</w:t>
            </w: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4385148A" w14:textId="77777777" w:rsidR="000D2A6B" w:rsidRPr="000D2A6B" w:rsidRDefault="000D2A6B" w:rsidP="000D2A6B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D2A6B">
              <w:rPr>
                <w:rFonts w:ascii="Calibri" w:eastAsia="Times New Roman" w:hAnsi="Calibri" w:cs="Calibri"/>
                <w:color w:val="000000"/>
                <w:sz w:val="22"/>
              </w:rPr>
              <w:t>(All)</w:t>
            </w: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71BBB6" w14:textId="77777777" w:rsidR="000D2A6B" w:rsidRPr="000D2A6B" w:rsidRDefault="000D2A6B" w:rsidP="000D2A6B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3B1D32" w14:textId="77777777" w:rsidR="000D2A6B" w:rsidRPr="000D2A6B" w:rsidRDefault="000D2A6B" w:rsidP="000D2A6B">
            <w:pPr>
              <w:spacing w:line="240" w:lineRule="auto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DBC61A" w14:textId="77777777" w:rsidR="000D2A6B" w:rsidRPr="000D2A6B" w:rsidRDefault="000D2A6B" w:rsidP="000D2A6B">
            <w:pPr>
              <w:spacing w:line="240" w:lineRule="auto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</w:tr>
      <w:tr w:rsidR="000D2A6B" w:rsidRPr="000D2A6B" w14:paraId="4E9A1EE4" w14:textId="77777777" w:rsidTr="000D2A6B">
        <w:trPr>
          <w:trHeight w:val="300"/>
        </w:trPr>
        <w:tc>
          <w:tcPr>
            <w:tcW w:w="1420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4E9674FC" w14:textId="77777777" w:rsidR="000D2A6B" w:rsidRPr="000D2A6B" w:rsidRDefault="000D2A6B" w:rsidP="000D2A6B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D2A6B">
              <w:rPr>
                <w:rFonts w:ascii="Calibri" w:eastAsia="Times New Roman" w:hAnsi="Calibri" w:cs="Calibri"/>
                <w:color w:val="000000"/>
                <w:sz w:val="22"/>
              </w:rPr>
              <w:t>Years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7D12CFB2" w14:textId="77777777" w:rsidR="000D2A6B" w:rsidRPr="000D2A6B" w:rsidRDefault="000D2A6B" w:rsidP="000D2A6B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D2A6B">
              <w:rPr>
                <w:rFonts w:ascii="Calibri" w:eastAsia="Times New Roman" w:hAnsi="Calibri" w:cs="Calibri"/>
                <w:color w:val="000000"/>
                <w:sz w:val="22"/>
              </w:rPr>
              <w:t>(All)</w:t>
            </w: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B6CBEF" w14:textId="77777777" w:rsidR="000D2A6B" w:rsidRPr="000D2A6B" w:rsidRDefault="000D2A6B" w:rsidP="000D2A6B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BA7BCB" w14:textId="77777777" w:rsidR="000D2A6B" w:rsidRPr="000D2A6B" w:rsidRDefault="000D2A6B" w:rsidP="000D2A6B">
            <w:pPr>
              <w:spacing w:line="240" w:lineRule="auto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2C1121" w14:textId="77777777" w:rsidR="000D2A6B" w:rsidRPr="000D2A6B" w:rsidRDefault="000D2A6B" w:rsidP="000D2A6B">
            <w:pPr>
              <w:spacing w:line="240" w:lineRule="auto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</w:tr>
      <w:tr w:rsidR="000D2A6B" w:rsidRPr="000D2A6B" w14:paraId="2EC02652" w14:textId="77777777" w:rsidTr="000D2A6B">
        <w:trPr>
          <w:trHeight w:val="300"/>
        </w:trPr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9FED12" w14:textId="77777777" w:rsidR="000D2A6B" w:rsidRPr="000D2A6B" w:rsidRDefault="000D2A6B" w:rsidP="000D2A6B">
            <w:pPr>
              <w:spacing w:line="240" w:lineRule="auto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566FA7" w14:textId="77777777" w:rsidR="000D2A6B" w:rsidRPr="000D2A6B" w:rsidRDefault="000D2A6B" w:rsidP="000D2A6B">
            <w:pPr>
              <w:spacing w:line="240" w:lineRule="auto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0648A3" w14:textId="77777777" w:rsidR="000D2A6B" w:rsidRPr="000D2A6B" w:rsidRDefault="000D2A6B" w:rsidP="000D2A6B">
            <w:pPr>
              <w:spacing w:line="240" w:lineRule="auto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1D6F6E" w14:textId="77777777" w:rsidR="000D2A6B" w:rsidRPr="000D2A6B" w:rsidRDefault="000D2A6B" w:rsidP="000D2A6B">
            <w:pPr>
              <w:spacing w:line="240" w:lineRule="auto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489D1C" w14:textId="77777777" w:rsidR="000D2A6B" w:rsidRPr="000D2A6B" w:rsidRDefault="000D2A6B" w:rsidP="000D2A6B">
            <w:pPr>
              <w:spacing w:line="240" w:lineRule="auto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</w:tr>
      <w:tr w:rsidR="000D2A6B" w:rsidRPr="000D2A6B" w14:paraId="2BEFE94B" w14:textId="77777777" w:rsidTr="000D2A6B">
        <w:trPr>
          <w:trHeight w:val="300"/>
        </w:trPr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1C8AE7E4" w14:textId="77777777" w:rsidR="000D2A6B" w:rsidRPr="000D2A6B" w:rsidRDefault="000D2A6B" w:rsidP="000D2A6B">
            <w:pPr>
              <w:spacing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</w:pPr>
            <w:r w:rsidRPr="000D2A6B"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  <w:t>Count of state</w:t>
            </w: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17EECFFA" w14:textId="77777777" w:rsidR="000D2A6B" w:rsidRPr="000D2A6B" w:rsidRDefault="000D2A6B" w:rsidP="000D2A6B">
            <w:pPr>
              <w:spacing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</w:pPr>
            <w:r w:rsidRPr="000D2A6B"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  <w:t>Column Labels</w:t>
            </w: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3FAD5B80" w14:textId="77777777" w:rsidR="000D2A6B" w:rsidRPr="000D2A6B" w:rsidRDefault="000D2A6B" w:rsidP="000D2A6B">
            <w:pPr>
              <w:spacing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</w:pP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789C0162" w14:textId="77777777" w:rsidR="000D2A6B" w:rsidRPr="000D2A6B" w:rsidRDefault="000D2A6B" w:rsidP="000D2A6B">
            <w:pPr>
              <w:spacing w:line="240" w:lineRule="auto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13EDFC2C" w14:textId="77777777" w:rsidR="000D2A6B" w:rsidRPr="000D2A6B" w:rsidRDefault="000D2A6B" w:rsidP="000D2A6B">
            <w:pPr>
              <w:spacing w:line="240" w:lineRule="auto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</w:tr>
      <w:tr w:rsidR="000D2A6B" w:rsidRPr="000D2A6B" w14:paraId="17746B50" w14:textId="77777777" w:rsidTr="000D2A6B">
        <w:trPr>
          <w:trHeight w:val="300"/>
        </w:trPr>
        <w:tc>
          <w:tcPr>
            <w:tcW w:w="1420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2DD5BCC3" w14:textId="77777777" w:rsidR="000D2A6B" w:rsidRPr="000D2A6B" w:rsidRDefault="000D2A6B" w:rsidP="000D2A6B">
            <w:pPr>
              <w:spacing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</w:pPr>
            <w:r w:rsidRPr="000D2A6B"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  <w:t>Row Labels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7BB7487F" w14:textId="77777777" w:rsidR="000D2A6B" w:rsidRPr="000D2A6B" w:rsidRDefault="000D2A6B" w:rsidP="000D2A6B">
            <w:pPr>
              <w:spacing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</w:pPr>
            <w:r w:rsidRPr="000D2A6B"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  <w:t>successful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4165312A" w14:textId="77777777" w:rsidR="000D2A6B" w:rsidRPr="000D2A6B" w:rsidRDefault="000D2A6B" w:rsidP="000D2A6B">
            <w:pPr>
              <w:spacing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</w:pPr>
            <w:r w:rsidRPr="000D2A6B"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  <w:t>failed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621BEA01" w14:textId="77777777" w:rsidR="000D2A6B" w:rsidRPr="000D2A6B" w:rsidRDefault="000D2A6B" w:rsidP="000D2A6B">
            <w:pPr>
              <w:spacing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</w:pPr>
            <w:r w:rsidRPr="000D2A6B"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  <w:t>canceled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63ED08B8" w14:textId="77777777" w:rsidR="000D2A6B" w:rsidRPr="000D2A6B" w:rsidRDefault="000D2A6B" w:rsidP="000D2A6B">
            <w:pPr>
              <w:spacing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</w:pPr>
            <w:r w:rsidRPr="000D2A6B"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  <w:t>Grand Total</w:t>
            </w:r>
          </w:p>
        </w:tc>
      </w:tr>
      <w:tr w:rsidR="000D2A6B" w:rsidRPr="000D2A6B" w14:paraId="20632BFC" w14:textId="77777777" w:rsidTr="000D2A6B">
        <w:trPr>
          <w:trHeight w:val="300"/>
        </w:trPr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45A830" w14:textId="77777777" w:rsidR="000D2A6B" w:rsidRPr="000D2A6B" w:rsidRDefault="000D2A6B" w:rsidP="000D2A6B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D2A6B">
              <w:rPr>
                <w:rFonts w:ascii="Calibri" w:eastAsia="Times New Roman" w:hAnsi="Calibri" w:cs="Calibri"/>
                <w:color w:val="000000"/>
                <w:sz w:val="22"/>
              </w:rPr>
              <w:t>Jan</w:t>
            </w: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522841" w14:textId="77777777" w:rsidR="000D2A6B" w:rsidRPr="000D2A6B" w:rsidRDefault="000D2A6B" w:rsidP="000D2A6B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D2A6B">
              <w:rPr>
                <w:rFonts w:ascii="Calibri" w:eastAsia="Times New Roman" w:hAnsi="Calibri" w:cs="Calibri"/>
                <w:color w:val="000000"/>
                <w:sz w:val="22"/>
              </w:rPr>
              <w:t>183</w:t>
            </w: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DF3842" w14:textId="77777777" w:rsidR="000D2A6B" w:rsidRPr="000D2A6B" w:rsidRDefault="000D2A6B" w:rsidP="000D2A6B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D2A6B">
              <w:rPr>
                <w:rFonts w:ascii="Calibri" w:eastAsia="Times New Roman" w:hAnsi="Calibri" w:cs="Calibri"/>
                <w:color w:val="000000"/>
                <w:sz w:val="22"/>
              </w:rPr>
              <w:t>149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7DEC02" w14:textId="77777777" w:rsidR="000D2A6B" w:rsidRPr="000D2A6B" w:rsidRDefault="000D2A6B" w:rsidP="000D2A6B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D2A6B">
              <w:rPr>
                <w:rFonts w:ascii="Calibri" w:eastAsia="Times New Roman" w:hAnsi="Calibri" w:cs="Calibri"/>
                <w:color w:val="000000"/>
                <w:sz w:val="22"/>
              </w:rPr>
              <w:t>34</w:t>
            </w: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D3CCC2" w14:textId="77777777" w:rsidR="000D2A6B" w:rsidRPr="000D2A6B" w:rsidRDefault="000D2A6B" w:rsidP="000D2A6B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D2A6B">
              <w:rPr>
                <w:rFonts w:ascii="Calibri" w:eastAsia="Times New Roman" w:hAnsi="Calibri" w:cs="Calibri"/>
                <w:color w:val="000000"/>
                <w:sz w:val="22"/>
              </w:rPr>
              <w:t>366</w:t>
            </w:r>
          </w:p>
        </w:tc>
      </w:tr>
      <w:tr w:rsidR="000D2A6B" w:rsidRPr="000D2A6B" w14:paraId="04EAF1AE" w14:textId="77777777" w:rsidTr="000D2A6B">
        <w:trPr>
          <w:trHeight w:val="300"/>
        </w:trPr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9B1F8B" w14:textId="77777777" w:rsidR="000D2A6B" w:rsidRPr="000D2A6B" w:rsidRDefault="000D2A6B" w:rsidP="000D2A6B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D2A6B">
              <w:rPr>
                <w:rFonts w:ascii="Calibri" w:eastAsia="Times New Roman" w:hAnsi="Calibri" w:cs="Calibri"/>
                <w:color w:val="000000"/>
                <w:sz w:val="22"/>
              </w:rPr>
              <w:t>Feb</w:t>
            </w: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15C56E" w14:textId="77777777" w:rsidR="000D2A6B" w:rsidRPr="000D2A6B" w:rsidRDefault="000D2A6B" w:rsidP="000D2A6B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D2A6B">
              <w:rPr>
                <w:rFonts w:ascii="Calibri" w:eastAsia="Times New Roman" w:hAnsi="Calibri" w:cs="Calibri"/>
                <w:color w:val="000000"/>
                <w:sz w:val="22"/>
              </w:rPr>
              <w:t>202</w:t>
            </w: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43CDB4" w14:textId="77777777" w:rsidR="000D2A6B" w:rsidRPr="000D2A6B" w:rsidRDefault="000D2A6B" w:rsidP="000D2A6B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D2A6B">
              <w:rPr>
                <w:rFonts w:ascii="Calibri" w:eastAsia="Times New Roman" w:hAnsi="Calibri" w:cs="Calibri"/>
                <w:color w:val="000000"/>
                <w:sz w:val="22"/>
              </w:rPr>
              <w:t>105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372379" w14:textId="77777777" w:rsidR="000D2A6B" w:rsidRPr="000D2A6B" w:rsidRDefault="000D2A6B" w:rsidP="000D2A6B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D2A6B">
              <w:rPr>
                <w:rFonts w:ascii="Calibri" w:eastAsia="Times New Roman" w:hAnsi="Calibri" w:cs="Calibri"/>
                <w:color w:val="000000"/>
                <w:sz w:val="22"/>
              </w:rPr>
              <w:t>27</w:t>
            </w: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588B75" w14:textId="77777777" w:rsidR="000D2A6B" w:rsidRPr="000D2A6B" w:rsidRDefault="000D2A6B" w:rsidP="000D2A6B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D2A6B">
              <w:rPr>
                <w:rFonts w:ascii="Calibri" w:eastAsia="Times New Roman" w:hAnsi="Calibri" w:cs="Calibri"/>
                <w:color w:val="000000"/>
                <w:sz w:val="22"/>
              </w:rPr>
              <w:t>334</w:t>
            </w:r>
          </w:p>
        </w:tc>
      </w:tr>
      <w:tr w:rsidR="000D2A6B" w:rsidRPr="000D2A6B" w14:paraId="003E2B84" w14:textId="77777777" w:rsidTr="000D2A6B">
        <w:trPr>
          <w:trHeight w:val="300"/>
        </w:trPr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466273" w14:textId="77777777" w:rsidR="000D2A6B" w:rsidRPr="000D2A6B" w:rsidRDefault="000D2A6B" w:rsidP="000D2A6B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D2A6B">
              <w:rPr>
                <w:rFonts w:ascii="Calibri" w:eastAsia="Times New Roman" w:hAnsi="Calibri" w:cs="Calibri"/>
                <w:color w:val="000000"/>
                <w:sz w:val="22"/>
              </w:rPr>
              <w:t>Mar</w:t>
            </w: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3B9F21" w14:textId="77777777" w:rsidR="000D2A6B" w:rsidRPr="000D2A6B" w:rsidRDefault="000D2A6B" w:rsidP="000D2A6B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D2A6B">
              <w:rPr>
                <w:rFonts w:ascii="Calibri" w:eastAsia="Times New Roman" w:hAnsi="Calibri" w:cs="Calibri"/>
                <w:color w:val="000000"/>
                <w:sz w:val="22"/>
              </w:rPr>
              <w:t>179</w:t>
            </w: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54AE86" w14:textId="77777777" w:rsidR="000D2A6B" w:rsidRPr="000D2A6B" w:rsidRDefault="000D2A6B" w:rsidP="000D2A6B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D2A6B">
              <w:rPr>
                <w:rFonts w:ascii="Calibri" w:eastAsia="Times New Roman" w:hAnsi="Calibri" w:cs="Calibri"/>
                <w:color w:val="000000"/>
                <w:sz w:val="22"/>
              </w:rPr>
              <w:t>108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B815FB" w14:textId="77777777" w:rsidR="000D2A6B" w:rsidRPr="000D2A6B" w:rsidRDefault="000D2A6B" w:rsidP="000D2A6B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D2A6B">
              <w:rPr>
                <w:rFonts w:ascii="Calibri" w:eastAsia="Times New Roman" w:hAnsi="Calibri" w:cs="Calibri"/>
                <w:color w:val="000000"/>
                <w:sz w:val="22"/>
              </w:rPr>
              <w:t>28</w:t>
            </w: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302D15" w14:textId="77777777" w:rsidR="000D2A6B" w:rsidRPr="000D2A6B" w:rsidRDefault="000D2A6B" w:rsidP="000D2A6B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D2A6B">
              <w:rPr>
                <w:rFonts w:ascii="Calibri" w:eastAsia="Times New Roman" w:hAnsi="Calibri" w:cs="Calibri"/>
                <w:color w:val="000000"/>
                <w:sz w:val="22"/>
              </w:rPr>
              <w:t>315</w:t>
            </w:r>
          </w:p>
        </w:tc>
      </w:tr>
      <w:tr w:rsidR="000D2A6B" w:rsidRPr="000D2A6B" w14:paraId="624FB050" w14:textId="77777777" w:rsidTr="000D2A6B">
        <w:trPr>
          <w:trHeight w:val="300"/>
        </w:trPr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1812DC" w14:textId="77777777" w:rsidR="000D2A6B" w:rsidRPr="000D2A6B" w:rsidRDefault="000D2A6B" w:rsidP="000D2A6B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D2A6B">
              <w:rPr>
                <w:rFonts w:ascii="Calibri" w:eastAsia="Times New Roman" w:hAnsi="Calibri" w:cs="Calibri"/>
                <w:color w:val="000000"/>
                <w:sz w:val="22"/>
              </w:rPr>
              <w:t>Apr</w:t>
            </w: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986CB2" w14:textId="77777777" w:rsidR="000D2A6B" w:rsidRPr="000D2A6B" w:rsidRDefault="000D2A6B" w:rsidP="000D2A6B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D2A6B">
              <w:rPr>
                <w:rFonts w:ascii="Calibri" w:eastAsia="Times New Roman" w:hAnsi="Calibri" w:cs="Calibri"/>
                <w:color w:val="000000"/>
                <w:sz w:val="22"/>
              </w:rPr>
              <w:t>193</w:t>
            </w: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8ECABE" w14:textId="77777777" w:rsidR="000D2A6B" w:rsidRPr="000D2A6B" w:rsidRDefault="000D2A6B" w:rsidP="000D2A6B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D2A6B">
              <w:rPr>
                <w:rFonts w:ascii="Calibri" w:eastAsia="Times New Roman" w:hAnsi="Calibri" w:cs="Calibri"/>
                <w:color w:val="000000"/>
                <w:sz w:val="22"/>
              </w:rPr>
              <w:t>103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04D262" w14:textId="77777777" w:rsidR="000D2A6B" w:rsidRPr="000D2A6B" w:rsidRDefault="000D2A6B" w:rsidP="000D2A6B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D2A6B">
              <w:rPr>
                <w:rFonts w:ascii="Calibri" w:eastAsia="Times New Roman" w:hAnsi="Calibri" w:cs="Calibri"/>
                <w:color w:val="000000"/>
                <w:sz w:val="22"/>
              </w:rPr>
              <w:t>27</w:t>
            </w: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07E100" w14:textId="77777777" w:rsidR="000D2A6B" w:rsidRPr="000D2A6B" w:rsidRDefault="000D2A6B" w:rsidP="000D2A6B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D2A6B">
              <w:rPr>
                <w:rFonts w:ascii="Calibri" w:eastAsia="Times New Roman" w:hAnsi="Calibri" w:cs="Calibri"/>
                <w:color w:val="000000"/>
                <w:sz w:val="22"/>
              </w:rPr>
              <w:t>323</w:t>
            </w:r>
          </w:p>
        </w:tc>
      </w:tr>
      <w:tr w:rsidR="000D2A6B" w:rsidRPr="000D2A6B" w14:paraId="5016548E" w14:textId="77777777" w:rsidTr="000D2A6B">
        <w:trPr>
          <w:trHeight w:val="300"/>
        </w:trPr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2BDBE2" w14:textId="77777777" w:rsidR="000D2A6B" w:rsidRPr="000D2A6B" w:rsidRDefault="000D2A6B" w:rsidP="000D2A6B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D2A6B">
              <w:rPr>
                <w:rFonts w:ascii="Calibri" w:eastAsia="Times New Roman" w:hAnsi="Calibri" w:cs="Calibri"/>
                <w:color w:val="000000"/>
                <w:sz w:val="22"/>
              </w:rPr>
              <w:t>May</w:t>
            </w: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9F3960" w14:textId="77777777" w:rsidR="000D2A6B" w:rsidRPr="000D2A6B" w:rsidRDefault="000D2A6B" w:rsidP="000D2A6B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D2A6B">
              <w:rPr>
                <w:rFonts w:ascii="Calibri" w:eastAsia="Times New Roman" w:hAnsi="Calibri" w:cs="Calibri"/>
                <w:color w:val="000000"/>
                <w:sz w:val="22"/>
              </w:rPr>
              <w:t>233</w:t>
            </w: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6914A2" w14:textId="77777777" w:rsidR="000D2A6B" w:rsidRPr="000D2A6B" w:rsidRDefault="000D2A6B" w:rsidP="000D2A6B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D2A6B">
              <w:rPr>
                <w:rFonts w:ascii="Calibri" w:eastAsia="Times New Roman" w:hAnsi="Calibri" w:cs="Calibri"/>
                <w:color w:val="000000"/>
                <w:sz w:val="22"/>
              </w:rPr>
              <w:t>126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494EF7" w14:textId="77777777" w:rsidR="000D2A6B" w:rsidRPr="000D2A6B" w:rsidRDefault="000D2A6B" w:rsidP="000D2A6B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D2A6B">
              <w:rPr>
                <w:rFonts w:ascii="Calibri" w:eastAsia="Times New Roman" w:hAnsi="Calibri" w:cs="Calibri"/>
                <w:color w:val="000000"/>
                <w:sz w:val="22"/>
              </w:rPr>
              <w:t>26</w:t>
            </w: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67117B" w14:textId="77777777" w:rsidR="000D2A6B" w:rsidRPr="000D2A6B" w:rsidRDefault="000D2A6B" w:rsidP="000D2A6B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D2A6B">
              <w:rPr>
                <w:rFonts w:ascii="Calibri" w:eastAsia="Times New Roman" w:hAnsi="Calibri" w:cs="Calibri"/>
                <w:color w:val="000000"/>
                <w:sz w:val="22"/>
              </w:rPr>
              <w:t>385</w:t>
            </w:r>
          </w:p>
        </w:tc>
      </w:tr>
      <w:tr w:rsidR="000D2A6B" w:rsidRPr="000D2A6B" w14:paraId="0877FE3F" w14:textId="77777777" w:rsidTr="000D2A6B">
        <w:trPr>
          <w:trHeight w:val="300"/>
        </w:trPr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B6A042" w14:textId="77777777" w:rsidR="000D2A6B" w:rsidRPr="000D2A6B" w:rsidRDefault="000D2A6B" w:rsidP="000D2A6B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D2A6B">
              <w:rPr>
                <w:rFonts w:ascii="Calibri" w:eastAsia="Times New Roman" w:hAnsi="Calibri" w:cs="Calibri"/>
                <w:color w:val="000000"/>
                <w:sz w:val="22"/>
              </w:rPr>
              <w:t>Jun</w:t>
            </w: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2EC132" w14:textId="77777777" w:rsidR="000D2A6B" w:rsidRPr="000D2A6B" w:rsidRDefault="000D2A6B" w:rsidP="000D2A6B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D2A6B">
              <w:rPr>
                <w:rFonts w:ascii="Calibri" w:eastAsia="Times New Roman" w:hAnsi="Calibri" w:cs="Calibri"/>
                <w:color w:val="000000"/>
                <w:sz w:val="22"/>
              </w:rPr>
              <w:t>213</w:t>
            </w: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B65DFF" w14:textId="77777777" w:rsidR="000D2A6B" w:rsidRPr="000D2A6B" w:rsidRDefault="000D2A6B" w:rsidP="000D2A6B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D2A6B">
              <w:rPr>
                <w:rFonts w:ascii="Calibri" w:eastAsia="Times New Roman" w:hAnsi="Calibri" w:cs="Calibri"/>
                <w:color w:val="000000"/>
                <w:sz w:val="22"/>
              </w:rPr>
              <w:t>148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4100BD" w14:textId="77777777" w:rsidR="000D2A6B" w:rsidRPr="000D2A6B" w:rsidRDefault="000D2A6B" w:rsidP="000D2A6B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D2A6B">
              <w:rPr>
                <w:rFonts w:ascii="Calibri" w:eastAsia="Times New Roman" w:hAnsi="Calibri" w:cs="Calibri"/>
                <w:color w:val="000000"/>
                <w:sz w:val="22"/>
              </w:rPr>
              <w:t>27</w:t>
            </w: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C62B4C" w14:textId="77777777" w:rsidR="000D2A6B" w:rsidRPr="000D2A6B" w:rsidRDefault="000D2A6B" w:rsidP="000D2A6B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D2A6B">
              <w:rPr>
                <w:rFonts w:ascii="Calibri" w:eastAsia="Times New Roman" w:hAnsi="Calibri" w:cs="Calibri"/>
                <w:color w:val="000000"/>
                <w:sz w:val="22"/>
              </w:rPr>
              <w:t>388</w:t>
            </w:r>
          </w:p>
        </w:tc>
      </w:tr>
      <w:tr w:rsidR="000D2A6B" w:rsidRPr="000D2A6B" w14:paraId="699E153E" w14:textId="77777777" w:rsidTr="000D2A6B">
        <w:trPr>
          <w:trHeight w:val="300"/>
        </w:trPr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615F45" w14:textId="77777777" w:rsidR="000D2A6B" w:rsidRPr="000D2A6B" w:rsidRDefault="000D2A6B" w:rsidP="000D2A6B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D2A6B">
              <w:rPr>
                <w:rFonts w:ascii="Calibri" w:eastAsia="Times New Roman" w:hAnsi="Calibri" w:cs="Calibri"/>
                <w:color w:val="000000"/>
                <w:sz w:val="22"/>
              </w:rPr>
              <w:t>Jul</w:t>
            </w: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90D698" w14:textId="77777777" w:rsidR="000D2A6B" w:rsidRPr="000D2A6B" w:rsidRDefault="000D2A6B" w:rsidP="000D2A6B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D2A6B">
              <w:rPr>
                <w:rFonts w:ascii="Calibri" w:eastAsia="Times New Roman" w:hAnsi="Calibri" w:cs="Calibri"/>
                <w:color w:val="000000"/>
                <w:sz w:val="22"/>
              </w:rPr>
              <w:t>192</w:t>
            </w: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858139" w14:textId="77777777" w:rsidR="000D2A6B" w:rsidRPr="000D2A6B" w:rsidRDefault="000D2A6B" w:rsidP="000D2A6B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D2A6B">
              <w:rPr>
                <w:rFonts w:ascii="Calibri" w:eastAsia="Times New Roman" w:hAnsi="Calibri" w:cs="Calibri"/>
                <w:color w:val="000000"/>
                <w:sz w:val="22"/>
              </w:rPr>
              <w:t>148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BB593A" w14:textId="77777777" w:rsidR="000D2A6B" w:rsidRPr="000D2A6B" w:rsidRDefault="000D2A6B" w:rsidP="000D2A6B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D2A6B">
              <w:rPr>
                <w:rFonts w:ascii="Calibri" w:eastAsia="Times New Roman" w:hAnsi="Calibri" w:cs="Calibri"/>
                <w:color w:val="000000"/>
                <w:sz w:val="22"/>
              </w:rPr>
              <w:t>44</w:t>
            </w: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5AC0AA" w14:textId="77777777" w:rsidR="000D2A6B" w:rsidRPr="000D2A6B" w:rsidRDefault="000D2A6B" w:rsidP="000D2A6B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D2A6B">
              <w:rPr>
                <w:rFonts w:ascii="Calibri" w:eastAsia="Times New Roman" w:hAnsi="Calibri" w:cs="Calibri"/>
                <w:color w:val="000000"/>
                <w:sz w:val="22"/>
              </w:rPr>
              <w:t>384</w:t>
            </w:r>
          </w:p>
        </w:tc>
      </w:tr>
      <w:tr w:rsidR="000D2A6B" w:rsidRPr="000D2A6B" w14:paraId="1DC1214B" w14:textId="77777777" w:rsidTr="000D2A6B">
        <w:trPr>
          <w:trHeight w:val="300"/>
        </w:trPr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A1E368" w14:textId="77777777" w:rsidR="000D2A6B" w:rsidRPr="000D2A6B" w:rsidRDefault="000D2A6B" w:rsidP="000D2A6B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D2A6B">
              <w:rPr>
                <w:rFonts w:ascii="Calibri" w:eastAsia="Times New Roman" w:hAnsi="Calibri" w:cs="Calibri"/>
                <w:color w:val="000000"/>
                <w:sz w:val="22"/>
              </w:rPr>
              <w:t>Aug</w:t>
            </w: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9DFE9A" w14:textId="77777777" w:rsidR="000D2A6B" w:rsidRPr="000D2A6B" w:rsidRDefault="000D2A6B" w:rsidP="000D2A6B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D2A6B">
              <w:rPr>
                <w:rFonts w:ascii="Calibri" w:eastAsia="Times New Roman" w:hAnsi="Calibri" w:cs="Calibri"/>
                <w:color w:val="000000"/>
                <w:sz w:val="22"/>
              </w:rPr>
              <w:t>167</w:t>
            </w: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3D0A21" w14:textId="77777777" w:rsidR="000D2A6B" w:rsidRPr="000D2A6B" w:rsidRDefault="000D2A6B" w:rsidP="000D2A6B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D2A6B">
              <w:rPr>
                <w:rFonts w:ascii="Calibri" w:eastAsia="Times New Roman" w:hAnsi="Calibri" w:cs="Calibri"/>
                <w:color w:val="000000"/>
                <w:sz w:val="22"/>
              </w:rPr>
              <w:t>134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BA3F99" w14:textId="77777777" w:rsidR="000D2A6B" w:rsidRPr="000D2A6B" w:rsidRDefault="000D2A6B" w:rsidP="000D2A6B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D2A6B">
              <w:rPr>
                <w:rFonts w:ascii="Calibri" w:eastAsia="Times New Roman" w:hAnsi="Calibri" w:cs="Calibri"/>
                <w:color w:val="000000"/>
                <w:sz w:val="22"/>
              </w:rPr>
              <w:t>32</w:t>
            </w: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269F7C" w14:textId="77777777" w:rsidR="000D2A6B" w:rsidRPr="000D2A6B" w:rsidRDefault="000D2A6B" w:rsidP="000D2A6B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D2A6B">
              <w:rPr>
                <w:rFonts w:ascii="Calibri" w:eastAsia="Times New Roman" w:hAnsi="Calibri" w:cs="Calibri"/>
                <w:color w:val="000000"/>
                <w:sz w:val="22"/>
              </w:rPr>
              <w:t>333</w:t>
            </w:r>
          </w:p>
        </w:tc>
      </w:tr>
      <w:tr w:rsidR="000D2A6B" w:rsidRPr="000D2A6B" w14:paraId="5CB420B4" w14:textId="77777777" w:rsidTr="000D2A6B">
        <w:trPr>
          <w:trHeight w:val="300"/>
        </w:trPr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26EFC9" w14:textId="77777777" w:rsidR="000D2A6B" w:rsidRPr="000D2A6B" w:rsidRDefault="000D2A6B" w:rsidP="000D2A6B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D2A6B">
              <w:rPr>
                <w:rFonts w:ascii="Calibri" w:eastAsia="Times New Roman" w:hAnsi="Calibri" w:cs="Calibri"/>
                <w:color w:val="000000"/>
                <w:sz w:val="22"/>
              </w:rPr>
              <w:t>Sep</w:t>
            </w: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C9B053" w14:textId="77777777" w:rsidR="000D2A6B" w:rsidRPr="000D2A6B" w:rsidRDefault="000D2A6B" w:rsidP="000D2A6B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D2A6B">
              <w:rPr>
                <w:rFonts w:ascii="Calibri" w:eastAsia="Times New Roman" w:hAnsi="Calibri" w:cs="Calibri"/>
                <w:color w:val="000000"/>
                <w:sz w:val="22"/>
              </w:rPr>
              <w:t>148</w:t>
            </w: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7E2820" w14:textId="77777777" w:rsidR="000D2A6B" w:rsidRPr="000D2A6B" w:rsidRDefault="000D2A6B" w:rsidP="000D2A6B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D2A6B">
              <w:rPr>
                <w:rFonts w:ascii="Calibri" w:eastAsia="Times New Roman" w:hAnsi="Calibri" w:cs="Calibri"/>
                <w:color w:val="000000"/>
                <w:sz w:val="22"/>
              </w:rPr>
              <w:t>127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D605CA" w14:textId="77777777" w:rsidR="000D2A6B" w:rsidRPr="000D2A6B" w:rsidRDefault="000D2A6B" w:rsidP="000D2A6B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D2A6B">
              <w:rPr>
                <w:rFonts w:ascii="Calibri" w:eastAsia="Times New Roman" w:hAnsi="Calibri" w:cs="Calibri"/>
                <w:color w:val="000000"/>
                <w:sz w:val="22"/>
              </w:rPr>
              <w:t>24</w:t>
            </w: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A8F462" w14:textId="77777777" w:rsidR="000D2A6B" w:rsidRPr="000D2A6B" w:rsidRDefault="000D2A6B" w:rsidP="000D2A6B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D2A6B">
              <w:rPr>
                <w:rFonts w:ascii="Calibri" w:eastAsia="Times New Roman" w:hAnsi="Calibri" w:cs="Calibri"/>
                <w:color w:val="000000"/>
                <w:sz w:val="22"/>
              </w:rPr>
              <w:t>299</w:t>
            </w:r>
          </w:p>
        </w:tc>
      </w:tr>
      <w:tr w:rsidR="000D2A6B" w:rsidRPr="000D2A6B" w14:paraId="0A478DE6" w14:textId="77777777" w:rsidTr="000D2A6B">
        <w:trPr>
          <w:trHeight w:val="300"/>
        </w:trPr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576FB6" w14:textId="77777777" w:rsidR="000D2A6B" w:rsidRPr="000D2A6B" w:rsidRDefault="000D2A6B" w:rsidP="000D2A6B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D2A6B">
              <w:rPr>
                <w:rFonts w:ascii="Calibri" w:eastAsia="Times New Roman" w:hAnsi="Calibri" w:cs="Calibri"/>
                <w:color w:val="000000"/>
                <w:sz w:val="22"/>
              </w:rPr>
              <w:t>Oct</w:t>
            </w: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655630" w14:textId="77777777" w:rsidR="000D2A6B" w:rsidRPr="000D2A6B" w:rsidRDefault="000D2A6B" w:rsidP="000D2A6B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D2A6B">
              <w:rPr>
                <w:rFonts w:ascii="Calibri" w:eastAsia="Times New Roman" w:hAnsi="Calibri" w:cs="Calibri"/>
                <w:color w:val="000000"/>
                <w:sz w:val="22"/>
              </w:rPr>
              <w:t>184</w:t>
            </w: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A82455" w14:textId="77777777" w:rsidR="000D2A6B" w:rsidRPr="000D2A6B" w:rsidRDefault="000D2A6B" w:rsidP="000D2A6B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D2A6B">
              <w:rPr>
                <w:rFonts w:ascii="Calibri" w:eastAsia="Times New Roman" w:hAnsi="Calibri" w:cs="Calibri"/>
                <w:color w:val="000000"/>
                <w:sz w:val="22"/>
              </w:rPr>
              <w:t>150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86DA38" w14:textId="77777777" w:rsidR="000D2A6B" w:rsidRPr="000D2A6B" w:rsidRDefault="000D2A6B" w:rsidP="000D2A6B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D2A6B">
              <w:rPr>
                <w:rFonts w:ascii="Calibri" w:eastAsia="Times New Roman" w:hAnsi="Calibri" w:cs="Calibri"/>
                <w:color w:val="000000"/>
                <w:sz w:val="22"/>
              </w:rPr>
              <w:t>20</w:t>
            </w: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6E949A" w14:textId="77777777" w:rsidR="000D2A6B" w:rsidRPr="000D2A6B" w:rsidRDefault="000D2A6B" w:rsidP="000D2A6B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D2A6B">
              <w:rPr>
                <w:rFonts w:ascii="Calibri" w:eastAsia="Times New Roman" w:hAnsi="Calibri" w:cs="Calibri"/>
                <w:color w:val="000000"/>
                <w:sz w:val="22"/>
              </w:rPr>
              <w:t>354</w:t>
            </w:r>
          </w:p>
        </w:tc>
      </w:tr>
      <w:tr w:rsidR="000D2A6B" w:rsidRPr="000D2A6B" w14:paraId="65F77621" w14:textId="77777777" w:rsidTr="000D2A6B">
        <w:trPr>
          <w:trHeight w:val="300"/>
        </w:trPr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1B5BA3" w14:textId="77777777" w:rsidR="000D2A6B" w:rsidRPr="000D2A6B" w:rsidRDefault="000D2A6B" w:rsidP="000D2A6B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D2A6B">
              <w:rPr>
                <w:rFonts w:ascii="Calibri" w:eastAsia="Times New Roman" w:hAnsi="Calibri" w:cs="Calibri"/>
                <w:color w:val="000000"/>
                <w:sz w:val="22"/>
              </w:rPr>
              <w:t>Nov</w:t>
            </w: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977291" w14:textId="77777777" w:rsidR="000D2A6B" w:rsidRPr="000D2A6B" w:rsidRDefault="000D2A6B" w:rsidP="000D2A6B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D2A6B">
              <w:rPr>
                <w:rFonts w:ascii="Calibri" w:eastAsia="Times New Roman" w:hAnsi="Calibri" w:cs="Calibri"/>
                <w:color w:val="000000"/>
                <w:sz w:val="22"/>
              </w:rPr>
              <w:t>180</w:t>
            </w: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12E796" w14:textId="77777777" w:rsidR="000D2A6B" w:rsidRPr="000D2A6B" w:rsidRDefault="000D2A6B" w:rsidP="000D2A6B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D2A6B">
              <w:rPr>
                <w:rFonts w:ascii="Calibri" w:eastAsia="Times New Roman" w:hAnsi="Calibri" w:cs="Calibri"/>
                <w:color w:val="000000"/>
                <w:sz w:val="22"/>
              </w:rPr>
              <w:t>113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4B4734" w14:textId="77777777" w:rsidR="000D2A6B" w:rsidRPr="000D2A6B" w:rsidRDefault="000D2A6B" w:rsidP="000D2A6B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D2A6B">
              <w:rPr>
                <w:rFonts w:ascii="Calibri" w:eastAsia="Times New Roman" w:hAnsi="Calibri" w:cs="Calibri"/>
                <w:color w:val="000000"/>
                <w:sz w:val="22"/>
              </w:rPr>
              <w:t>37</w:t>
            </w: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F743F8" w14:textId="77777777" w:rsidR="000D2A6B" w:rsidRPr="000D2A6B" w:rsidRDefault="000D2A6B" w:rsidP="000D2A6B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D2A6B">
              <w:rPr>
                <w:rFonts w:ascii="Calibri" w:eastAsia="Times New Roman" w:hAnsi="Calibri" w:cs="Calibri"/>
                <w:color w:val="000000"/>
                <w:sz w:val="22"/>
              </w:rPr>
              <w:t>330</w:t>
            </w:r>
          </w:p>
        </w:tc>
      </w:tr>
      <w:tr w:rsidR="000D2A6B" w:rsidRPr="000D2A6B" w14:paraId="537491A7" w14:textId="77777777" w:rsidTr="000D2A6B">
        <w:trPr>
          <w:trHeight w:val="300"/>
        </w:trPr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7BC58D" w14:textId="77777777" w:rsidR="000D2A6B" w:rsidRPr="000D2A6B" w:rsidRDefault="000D2A6B" w:rsidP="000D2A6B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D2A6B">
              <w:rPr>
                <w:rFonts w:ascii="Calibri" w:eastAsia="Times New Roman" w:hAnsi="Calibri" w:cs="Calibri"/>
                <w:color w:val="000000"/>
                <w:sz w:val="22"/>
              </w:rPr>
              <w:t>Dec</w:t>
            </w: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568BD6" w14:textId="77777777" w:rsidR="000D2A6B" w:rsidRPr="000D2A6B" w:rsidRDefault="000D2A6B" w:rsidP="000D2A6B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D2A6B">
              <w:rPr>
                <w:rFonts w:ascii="Calibri" w:eastAsia="Times New Roman" w:hAnsi="Calibri" w:cs="Calibri"/>
                <w:color w:val="000000"/>
                <w:sz w:val="22"/>
              </w:rPr>
              <w:t>111</w:t>
            </w: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3F73DF" w14:textId="77777777" w:rsidR="000D2A6B" w:rsidRPr="000D2A6B" w:rsidRDefault="000D2A6B" w:rsidP="000D2A6B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D2A6B">
              <w:rPr>
                <w:rFonts w:ascii="Calibri" w:eastAsia="Times New Roman" w:hAnsi="Calibri" w:cs="Calibri"/>
                <w:color w:val="000000"/>
                <w:sz w:val="22"/>
              </w:rPr>
              <w:t>119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4D17C5" w14:textId="77777777" w:rsidR="000D2A6B" w:rsidRPr="000D2A6B" w:rsidRDefault="000D2A6B" w:rsidP="000D2A6B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D2A6B">
              <w:rPr>
                <w:rFonts w:ascii="Calibri" w:eastAsia="Times New Roman" w:hAnsi="Calibri" w:cs="Calibri"/>
                <w:color w:val="000000"/>
                <w:sz w:val="22"/>
              </w:rPr>
              <w:t>23</w:t>
            </w: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95874F" w14:textId="77777777" w:rsidR="000D2A6B" w:rsidRPr="000D2A6B" w:rsidRDefault="000D2A6B" w:rsidP="000D2A6B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D2A6B">
              <w:rPr>
                <w:rFonts w:ascii="Calibri" w:eastAsia="Times New Roman" w:hAnsi="Calibri" w:cs="Calibri"/>
                <w:color w:val="000000"/>
                <w:sz w:val="22"/>
              </w:rPr>
              <w:t>253</w:t>
            </w:r>
          </w:p>
        </w:tc>
      </w:tr>
      <w:tr w:rsidR="000D2A6B" w:rsidRPr="000D2A6B" w14:paraId="4EFBEDD8" w14:textId="77777777" w:rsidTr="000D2A6B">
        <w:trPr>
          <w:trHeight w:val="300"/>
        </w:trPr>
        <w:tc>
          <w:tcPr>
            <w:tcW w:w="1420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3A049719" w14:textId="77777777" w:rsidR="000D2A6B" w:rsidRPr="000D2A6B" w:rsidRDefault="000D2A6B" w:rsidP="000D2A6B">
            <w:pPr>
              <w:spacing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</w:pPr>
            <w:r w:rsidRPr="000D2A6B"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  <w:t>Grand Total</w:t>
            </w:r>
          </w:p>
        </w:tc>
        <w:tc>
          <w:tcPr>
            <w:tcW w:w="1720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5D257558" w14:textId="77777777" w:rsidR="000D2A6B" w:rsidRPr="000D2A6B" w:rsidRDefault="000D2A6B" w:rsidP="000D2A6B">
            <w:pPr>
              <w:spacing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</w:pPr>
            <w:r w:rsidRPr="000D2A6B"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  <w:t>2185</w:t>
            </w:r>
          </w:p>
        </w:tc>
        <w:tc>
          <w:tcPr>
            <w:tcW w:w="640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011393F4" w14:textId="77777777" w:rsidR="000D2A6B" w:rsidRPr="000D2A6B" w:rsidRDefault="000D2A6B" w:rsidP="000D2A6B">
            <w:pPr>
              <w:spacing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</w:pPr>
            <w:r w:rsidRPr="000D2A6B"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  <w:t>1530</w:t>
            </w:r>
          </w:p>
        </w:tc>
        <w:tc>
          <w:tcPr>
            <w:tcW w:w="940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671FA917" w14:textId="77777777" w:rsidR="000D2A6B" w:rsidRPr="000D2A6B" w:rsidRDefault="000D2A6B" w:rsidP="000D2A6B">
            <w:pPr>
              <w:spacing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</w:pPr>
            <w:r w:rsidRPr="000D2A6B"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  <w:t>349</w:t>
            </w:r>
          </w:p>
        </w:tc>
        <w:tc>
          <w:tcPr>
            <w:tcW w:w="1180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44A6D310" w14:textId="77777777" w:rsidR="000D2A6B" w:rsidRPr="000D2A6B" w:rsidRDefault="000D2A6B" w:rsidP="000D2A6B">
            <w:pPr>
              <w:spacing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</w:pPr>
            <w:r w:rsidRPr="000D2A6B"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  <w:t>4064</w:t>
            </w:r>
          </w:p>
        </w:tc>
      </w:tr>
    </w:tbl>
    <w:p w14:paraId="3D4DDCB9" w14:textId="598E4854" w:rsidR="004B7E44" w:rsidRDefault="004B7E44" w:rsidP="004B7E44">
      <w:pPr>
        <w:pStyle w:val="Heading3"/>
        <w:rPr>
          <w:b/>
          <w:i w:val="0"/>
          <w:sz w:val="44"/>
        </w:rPr>
      </w:pPr>
    </w:p>
    <w:p w14:paraId="42799176" w14:textId="60CD22C1" w:rsidR="000D2A6B" w:rsidRDefault="00E81392" w:rsidP="004B7E44">
      <w:pPr>
        <w:pStyle w:val="Heading3"/>
        <w:rPr>
          <w:b/>
          <w:i w:val="0"/>
          <w:sz w:val="44"/>
        </w:rPr>
      </w:pPr>
      <w:r>
        <w:rPr>
          <w:noProof/>
        </w:rPr>
        <w:drawing>
          <wp:inline distT="0" distB="0" distL="0" distR="0" wp14:anchorId="38BB2858" wp14:editId="67FD413F">
            <wp:extent cx="6309360" cy="3583305"/>
            <wp:effectExtent l="0" t="0" r="15240" b="17145"/>
            <wp:docPr id="9" name="Chart 9">
              <a:extLst xmlns:a="http://schemas.openxmlformats.org/drawingml/2006/main">
                <a:ext uri="{FF2B5EF4-FFF2-40B4-BE49-F238E27FC236}">
                  <a16:creationId xmlns:a16="http://schemas.microsoft.com/office/drawing/2014/main" id="{35E542CF-772F-4BB8-B18F-7AF32D455536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"/>
              </a:graphicData>
            </a:graphic>
          </wp:inline>
        </w:drawing>
      </w:r>
    </w:p>
    <w:p w14:paraId="6F19821E" w14:textId="77777777" w:rsidR="004B7E44" w:rsidRDefault="004B7E44" w:rsidP="004B7E44">
      <w:pPr>
        <w:rPr>
          <w:rFonts w:eastAsia="Times New Roman"/>
        </w:rPr>
      </w:pPr>
    </w:p>
    <w:p w14:paraId="08407CD4" w14:textId="7DCA14B8" w:rsidR="0038601A" w:rsidRDefault="0038601A" w:rsidP="0038601A">
      <w:pPr>
        <w:pStyle w:val="ListParagraph"/>
        <w:rPr>
          <w:color w:val="auto"/>
        </w:rPr>
      </w:pPr>
      <w:r>
        <w:rPr>
          <w:color w:val="auto"/>
        </w:rPr>
        <w:lastRenderedPageBreak/>
        <w:t>QUESTIONS:</w:t>
      </w:r>
    </w:p>
    <w:p w14:paraId="4C89D53F" w14:textId="77777777" w:rsidR="0038601A" w:rsidRDefault="0038601A" w:rsidP="0038601A">
      <w:pPr>
        <w:pStyle w:val="ListParagraph"/>
        <w:rPr>
          <w:color w:val="auto"/>
        </w:rPr>
      </w:pPr>
    </w:p>
    <w:p w14:paraId="29A7EFBC" w14:textId="34C110BD" w:rsidR="000D2A6B" w:rsidRDefault="000D2A6B" w:rsidP="000D2A6B">
      <w:pPr>
        <w:pStyle w:val="ListParagraph"/>
        <w:numPr>
          <w:ilvl w:val="0"/>
          <w:numId w:val="2"/>
        </w:numPr>
        <w:rPr>
          <w:color w:val="auto"/>
        </w:rPr>
      </w:pPr>
      <w:r w:rsidRPr="000D2A6B">
        <w:rPr>
          <w:color w:val="auto"/>
        </w:rPr>
        <w:t>What are three conclusions we can make about Kickstarter campaigns given the provided data?</w:t>
      </w:r>
    </w:p>
    <w:p w14:paraId="6DABED96" w14:textId="47651B58" w:rsidR="00F83437" w:rsidRDefault="004F67A7" w:rsidP="004F67A7">
      <w:pPr>
        <w:pStyle w:val="ListParagraph"/>
        <w:numPr>
          <w:ilvl w:val="0"/>
          <w:numId w:val="3"/>
        </w:numPr>
        <w:rPr>
          <w:color w:val="auto"/>
        </w:rPr>
      </w:pPr>
      <w:r>
        <w:rPr>
          <w:color w:val="auto"/>
        </w:rPr>
        <w:t>Overall the fund-raising campaign was a success. Based on the no of projects we analyzed more than 50%of projects funded at or above set goals.</w:t>
      </w:r>
    </w:p>
    <w:p w14:paraId="0CD6C7CD" w14:textId="0C35BD04" w:rsidR="004F67A7" w:rsidRDefault="004F67A7" w:rsidP="004F67A7">
      <w:pPr>
        <w:pStyle w:val="ListParagraph"/>
        <w:numPr>
          <w:ilvl w:val="0"/>
          <w:numId w:val="3"/>
        </w:numPr>
        <w:rPr>
          <w:color w:val="auto"/>
        </w:rPr>
      </w:pPr>
      <w:r>
        <w:rPr>
          <w:color w:val="auto"/>
        </w:rPr>
        <w:t>From the data analyzed, there is a pattern foreseen. There is a trend of increase in enrollment seen during summer time around the month of may during the average of all these years.</w:t>
      </w:r>
    </w:p>
    <w:p w14:paraId="04A0EAB2" w14:textId="4F8C05A3" w:rsidR="00E81392" w:rsidRDefault="00E81392" w:rsidP="004F67A7">
      <w:pPr>
        <w:pStyle w:val="ListParagraph"/>
        <w:numPr>
          <w:ilvl w:val="0"/>
          <w:numId w:val="3"/>
        </w:numPr>
        <w:rPr>
          <w:color w:val="auto"/>
        </w:rPr>
      </w:pPr>
      <w:r>
        <w:rPr>
          <w:color w:val="auto"/>
        </w:rPr>
        <w:t>Another trend that is observed from the data is the pattern in winter.</w:t>
      </w:r>
    </w:p>
    <w:p w14:paraId="160BFD36" w14:textId="57D1CABD" w:rsidR="00F83437" w:rsidRPr="00E81392" w:rsidRDefault="00E81392" w:rsidP="00E81392">
      <w:pPr>
        <w:pStyle w:val="ListParagraph"/>
        <w:ind w:left="1440"/>
        <w:rPr>
          <w:color w:val="auto"/>
        </w:rPr>
      </w:pPr>
      <w:r>
        <w:rPr>
          <w:color w:val="auto"/>
        </w:rPr>
        <w:t>During the month of December, the enrollment was the lowest, also the success rate was less than 50%</w:t>
      </w:r>
    </w:p>
    <w:p w14:paraId="7396D287" w14:textId="77777777" w:rsidR="00F83437" w:rsidRPr="000D2A6B" w:rsidRDefault="00F83437" w:rsidP="00F83437">
      <w:pPr>
        <w:pStyle w:val="ListParagraph"/>
        <w:rPr>
          <w:color w:val="auto"/>
        </w:rPr>
      </w:pPr>
    </w:p>
    <w:p w14:paraId="2464D46B" w14:textId="6FD93813" w:rsidR="00E81392" w:rsidRDefault="000D2A6B" w:rsidP="00E81392">
      <w:pPr>
        <w:pStyle w:val="ListParagraph"/>
        <w:numPr>
          <w:ilvl w:val="0"/>
          <w:numId w:val="2"/>
        </w:numPr>
        <w:rPr>
          <w:color w:val="auto"/>
        </w:rPr>
      </w:pPr>
      <w:r w:rsidRPr="000D2A6B">
        <w:rPr>
          <w:color w:val="auto"/>
        </w:rPr>
        <w:t>What are some of the limitations of this dataset?</w:t>
      </w:r>
    </w:p>
    <w:p w14:paraId="7B492736" w14:textId="131AF97E" w:rsidR="00E81392" w:rsidRDefault="00FA5C76" w:rsidP="00FA5C76">
      <w:pPr>
        <w:pStyle w:val="ListParagraph"/>
        <w:numPr>
          <w:ilvl w:val="0"/>
          <w:numId w:val="6"/>
        </w:numPr>
        <w:rPr>
          <w:color w:val="auto"/>
        </w:rPr>
      </w:pPr>
      <w:r>
        <w:rPr>
          <w:color w:val="auto"/>
        </w:rPr>
        <w:t>The main shortcoming in my perspective is, at a glance you cannot compare the data at a subcategory level.</w:t>
      </w:r>
    </w:p>
    <w:p w14:paraId="0CE200BD" w14:textId="2B6EEA5A" w:rsidR="00FA5C76" w:rsidRDefault="00FA5C76" w:rsidP="00FA5C76">
      <w:pPr>
        <w:pStyle w:val="ListParagraph"/>
        <w:numPr>
          <w:ilvl w:val="0"/>
          <w:numId w:val="6"/>
        </w:numPr>
        <w:rPr>
          <w:color w:val="auto"/>
        </w:rPr>
      </w:pPr>
      <w:r>
        <w:rPr>
          <w:color w:val="auto"/>
        </w:rPr>
        <w:t>Another drawback about the chart is the inability to visualize the enrollments based on geographical locations.</w:t>
      </w:r>
    </w:p>
    <w:p w14:paraId="3715523F" w14:textId="193FD378" w:rsidR="00FA5C76" w:rsidRDefault="00FA5C76" w:rsidP="00FA5C76">
      <w:pPr>
        <w:pStyle w:val="ListParagraph"/>
        <w:numPr>
          <w:ilvl w:val="0"/>
          <w:numId w:val="6"/>
        </w:numPr>
        <w:rPr>
          <w:color w:val="auto"/>
        </w:rPr>
      </w:pPr>
      <w:r>
        <w:rPr>
          <w:color w:val="auto"/>
        </w:rPr>
        <w:t>It becomes cumbersome to analyze the data year by year based on the category selected.</w:t>
      </w:r>
    </w:p>
    <w:p w14:paraId="40A0655B" w14:textId="76DA6B14" w:rsidR="00FA5C76" w:rsidRDefault="00FA5C76" w:rsidP="00FA5C76">
      <w:pPr>
        <w:pStyle w:val="ListParagraph"/>
        <w:numPr>
          <w:ilvl w:val="0"/>
          <w:numId w:val="6"/>
        </w:numPr>
        <w:rPr>
          <w:color w:val="auto"/>
        </w:rPr>
      </w:pPr>
      <w:r>
        <w:rPr>
          <w:color w:val="auto"/>
        </w:rPr>
        <w:t>The charts and graphs have not included the average money funded on a particular project.</w:t>
      </w:r>
    </w:p>
    <w:p w14:paraId="344AD6E7" w14:textId="77777777" w:rsidR="00FF2CEB" w:rsidRPr="00FA5C76" w:rsidRDefault="00FF2CEB" w:rsidP="00FF2CEB">
      <w:pPr>
        <w:pStyle w:val="ListParagraph"/>
        <w:ind w:left="1440"/>
        <w:rPr>
          <w:color w:val="auto"/>
        </w:rPr>
      </w:pPr>
    </w:p>
    <w:p w14:paraId="47687677" w14:textId="28C0508E" w:rsidR="000D2A6B" w:rsidRDefault="000D2A6B" w:rsidP="00E9491C">
      <w:pPr>
        <w:pStyle w:val="ListParagraph"/>
        <w:numPr>
          <w:ilvl w:val="0"/>
          <w:numId w:val="2"/>
        </w:numPr>
        <w:rPr>
          <w:color w:val="auto"/>
        </w:rPr>
      </w:pPr>
      <w:r w:rsidRPr="000D2A6B">
        <w:rPr>
          <w:color w:val="auto"/>
        </w:rPr>
        <w:t>What are some other possible tables/graphs that we could create?</w:t>
      </w:r>
    </w:p>
    <w:p w14:paraId="74DF2D00" w14:textId="0C55320D" w:rsidR="00E9491C" w:rsidRDefault="00E9491C" w:rsidP="00E9491C">
      <w:pPr>
        <w:pStyle w:val="ListParagraph"/>
        <w:numPr>
          <w:ilvl w:val="1"/>
          <w:numId w:val="2"/>
        </w:numPr>
        <w:rPr>
          <w:color w:val="auto"/>
        </w:rPr>
      </w:pPr>
      <w:r>
        <w:rPr>
          <w:color w:val="auto"/>
        </w:rPr>
        <w:t>Pivot table with a column of state and rows of countries filtered based on category</w:t>
      </w:r>
    </w:p>
    <w:p w14:paraId="3B6DC183" w14:textId="5018DBD1" w:rsidR="00E9491C" w:rsidRDefault="00E9491C" w:rsidP="00E9491C">
      <w:pPr>
        <w:pStyle w:val="ListParagraph"/>
        <w:numPr>
          <w:ilvl w:val="1"/>
          <w:numId w:val="2"/>
        </w:numPr>
        <w:rPr>
          <w:color w:val="auto"/>
        </w:rPr>
      </w:pPr>
      <w:r>
        <w:rPr>
          <w:color w:val="auto"/>
        </w:rPr>
        <w:t>Pivot table/graph with a column of countries and rows of average donation</w:t>
      </w:r>
    </w:p>
    <w:p w14:paraId="64B5CB9F" w14:textId="20A0EAB0" w:rsidR="00E9491C" w:rsidRDefault="00E9491C" w:rsidP="00E9491C">
      <w:pPr>
        <w:pStyle w:val="ListParagraph"/>
        <w:numPr>
          <w:ilvl w:val="1"/>
          <w:numId w:val="2"/>
        </w:numPr>
        <w:rPr>
          <w:color w:val="auto"/>
        </w:rPr>
      </w:pPr>
      <w:r>
        <w:rPr>
          <w:color w:val="auto"/>
        </w:rPr>
        <w:t>Pivot table/graph with a column of no of days the fund raising project lasted and state, filtered by category.</w:t>
      </w:r>
      <w:bookmarkStart w:id="2" w:name="_GoBack"/>
      <w:bookmarkEnd w:id="2"/>
    </w:p>
    <w:p w14:paraId="41A57AB5" w14:textId="77777777" w:rsidR="00E9491C" w:rsidRPr="00E9491C" w:rsidRDefault="00E9491C" w:rsidP="00E9491C">
      <w:pPr>
        <w:pStyle w:val="ListParagraph"/>
        <w:ind w:left="1440"/>
        <w:rPr>
          <w:color w:val="auto"/>
        </w:rPr>
      </w:pPr>
    </w:p>
    <w:p w14:paraId="0D958116" w14:textId="77777777" w:rsidR="000D2A6B" w:rsidRPr="000D2A6B" w:rsidRDefault="000D2A6B" w:rsidP="000D2A6B">
      <w:pPr>
        <w:rPr>
          <w:color w:val="auto"/>
        </w:rPr>
      </w:pPr>
    </w:p>
    <w:p w14:paraId="3B0DCF05" w14:textId="0D2C9BC3" w:rsidR="004B7E44" w:rsidRDefault="004B7E44" w:rsidP="000D2A6B"/>
    <w:p w14:paraId="1BCBC384" w14:textId="2244641A" w:rsidR="004B7E44" w:rsidRPr="004B7E44" w:rsidRDefault="004B7E44" w:rsidP="004B7E44">
      <w:pPr>
        <w:pStyle w:val="Heading3"/>
        <w:rPr>
          <w:rFonts w:eastAsiaTheme="minorHAnsi"/>
          <w:b/>
          <w:i w:val="0"/>
          <w:sz w:val="44"/>
        </w:rPr>
      </w:pPr>
    </w:p>
    <w:p w14:paraId="73186A7A" w14:textId="72E2B3DB" w:rsidR="004B7E44" w:rsidRDefault="004B7E44" w:rsidP="004B7E44">
      <w:pPr>
        <w:pStyle w:val="Heading4"/>
        <w:rPr>
          <w:color w:val="auto"/>
        </w:rPr>
      </w:pPr>
    </w:p>
    <w:p w14:paraId="0AB9CE1F" w14:textId="77777777" w:rsidR="004B7E44" w:rsidRDefault="004B7E44" w:rsidP="004B7E44"/>
    <w:sdt>
      <w:sdtPr>
        <w:rPr>
          <w:color w:val="auto"/>
        </w:rPr>
        <w:id w:val="-996882755"/>
        <w:placeholder>
          <w:docPart w:val="9CFAB38A22944F738A48CBA923C58158"/>
        </w:placeholder>
        <w:temporary/>
        <w:showingPlcHdr/>
        <w15:appearance w15:val="hidden"/>
      </w:sdtPr>
      <w:sdtEndPr/>
      <w:sdtContent>
        <w:p w14:paraId="15254239" w14:textId="77777777" w:rsidR="004B7E44" w:rsidRPr="004B7E44" w:rsidRDefault="004B7E44" w:rsidP="004B7E44">
          <w:pPr>
            <w:rPr>
              <w:color w:val="auto"/>
            </w:rPr>
          </w:pPr>
          <w:r w:rsidRPr="004B7E44">
            <w:rPr>
              <w:color w:val="auto"/>
            </w:rPr>
            <w:t>To get started right away, just tap any placeholder text (such as this) and start typing to replace it with your own.</w:t>
          </w:r>
        </w:p>
        <w:p w14:paraId="516A38B5" w14:textId="77777777" w:rsidR="004B7E44" w:rsidRPr="004B7E44" w:rsidRDefault="004B7E44" w:rsidP="004B7E44">
          <w:pPr>
            <w:rPr>
              <w:color w:val="auto"/>
            </w:rPr>
          </w:pPr>
          <w:r w:rsidRPr="004B7E44">
            <w:rPr>
              <w:color w:val="auto"/>
            </w:rPr>
            <w:t xml:space="preserve">Want to insert a picture from your files or add a shape, text box, or table? You got it! On the Insert tab of the ribbon, just tap the option you need. </w:t>
          </w:r>
        </w:p>
        <w:p w14:paraId="730E53D7" w14:textId="77777777" w:rsidR="004B7E44" w:rsidRPr="004B7E44" w:rsidRDefault="004B7E44" w:rsidP="004B7E44">
          <w:pPr>
            <w:rPr>
              <w:color w:val="auto"/>
            </w:rPr>
          </w:pPr>
          <w:r w:rsidRPr="004B7E44">
            <w:rPr>
              <w:color w:val="auto"/>
            </w:rPr>
            <w:t>Find even more easy-to-use tools on the Insert tab, such as to add a hyperlink or insert a comment.</w:t>
          </w:r>
        </w:p>
      </w:sdtContent>
    </w:sdt>
    <w:p w14:paraId="07B34204" w14:textId="77777777" w:rsidR="00E94B5F" w:rsidRPr="004B7E44" w:rsidRDefault="00E94B5F" w:rsidP="004B7E44"/>
    <w:sectPr w:rsidR="00E94B5F" w:rsidRPr="004B7E44" w:rsidSect="004B7E44">
      <w:headerReference w:type="default" r:id="rId9"/>
      <w:footerReference w:type="default" r:id="rId10"/>
      <w:footerReference w:type="first" r:id="rId11"/>
      <w:pgSz w:w="12240" w:h="15840"/>
      <w:pgMar w:top="720" w:right="1152" w:bottom="720" w:left="1152" w:header="0" w:footer="0" w:gutter="0"/>
      <w:pgNumType w:start="1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61A2728" w14:textId="77777777" w:rsidR="00A4289B" w:rsidRDefault="00A4289B" w:rsidP="004B7E44">
      <w:r>
        <w:separator/>
      </w:r>
    </w:p>
  </w:endnote>
  <w:endnote w:type="continuationSeparator" w:id="0">
    <w:p w14:paraId="3E90CE1C" w14:textId="77777777" w:rsidR="00A4289B" w:rsidRDefault="00A4289B" w:rsidP="004B7E4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2258" w:type="dxa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000" w:firstRow="0" w:lastRow="0" w:firstColumn="0" w:lastColumn="0" w:noHBand="0" w:noVBand="0"/>
    </w:tblPr>
    <w:tblGrid>
      <w:gridCol w:w="12258"/>
    </w:tblGrid>
    <w:tr w:rsidR="004B7E44" w14:paraId="58CB1976" w14:textId="77777777" w:rsidTr="004B7E44">
      <w:trPr>
        <w:trHeight w:val="730"/>
        <w:jc w:val="center"/>
      </w:trPr>
      <w:tc>
        <w:tcPr>
          <w:tcW w:w="12258" w:type="dxa"/>
          <w:tcBorders>
            <w:top w:val="nil"/>
            <w:left w:val="nil"/>
            <w:bottom w:val="nil"/>
            <w:right w:val="nil"/>
          </w:tcBorders>
          <w:shd w:val="clear" w:color="auto" w:fill="161718" w:themeFill="text1"/>
          <w:vAlign w:val="center"/>
        </w:tcPr>
        <w:p w14:paraId="446B05D2" w14:textId="77777777" w:rsidR="004B7E44" w:rsidRDefault="004B7E44" w:rsidP="004B7E44">
          <w:pPr>
            <w:pStyle w:val="Footer"/>
          </w:pPr>
          <w:r>
            <w:t>www.companywebsite.com</w:t>
          </w:r>
        </w:p>
      </w:tc>
    </w:tr>
  </w:tbl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82619101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F6622E3" w14:textId="77777777" w:rsidR="005A718F" w:rsidRDefault="005A718F" w:rsidP="004B7E44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120E9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F0712E8" w14:textId="77777777" w:rsidR="00A4289B" w:rsidRDefault="00A4289B" w:rsidP="004B7E44">
      <w:r>
        <w:separator/>
      </w:r>
    </w:p>
  </w:footnote>
  <w:footnote w:type="continuationSeparator" w:id="0">
    <w:p w14:paraId="7CB7E0D0" w14:textId="77777777" w:rsidR="00A4289B" w:rsidRDefault="00A4289B" w:rsidP="004B7E4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2210" w:type="dxa"/>
      <w:tblInd w:w="-1137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2210"/>
    </w:tblGrid>
    <w:tr w:rsidR="004B7E44" w14:paraId="5D4EA064" w14:textId="77777777" w:rsidTr="004B7E44">
      <w:trPr>
        <w:trHeight w:val="1318"/>
      </w:trPr>
      <w:tc>
        <w:tcPr>
          <w:tcW w:w="12210" w:type="dxa"/>
          <w:tcBorders>
            <w:top w:val="nil"/>
            <w:left w:val="nil"/>
            <w:bottom w:val="nil"/>
            <w:right w:val="nil"/>
          </w:tcBorders>
        </w:tcPr>
        <w:p w14:paraId="14676306" w14:textId="77777777" w:rsidR="004B7E44" w:rsidRDefault="004B7E44" w:rsidP="004B7E44">
          <w:pPr>
            <w:pStyle w:val="Header"/>
          </w:pPr>
          <w:r>
            <w:rPr>
              <w:noProof/>
            </w:rPr>
            <mc:AlternateContent>
              <mc:Choice Requires="wps">
                <w:drawing>
                  <wp:inline distT="0" distB="0" distL="0" distR="0" wp14:anchorId="089077ED" wp14:editId="29556EFB">
                    <wp:extent cx="1352282" cy="592428"/>
                    <wp:effectExtent l="0" t="0" r="635" b="0"/>
                    <wp:docPr id="11" name="Rectangle 1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1352282" cy="592428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624B957F" w14:textId="77777777" w:rsidR="004B7E44" w:rsidRPr="004B7E44" w:rsidRDefault="004B7E44" w:rsidP="004B7E44">
                                <w:pPr>
                                  <w:jc w:val="center"/>
                                  <w:rPr>
                                    <w:b/>
                                  </w:rPr>
                                </w:pPr>
                                <w:r w:rsidRPr="004B7E44">
                                  <w:rPr>
                                    <w:b/>
                                  </w:rPr>
                                  <w:fldChar w:fldCharType="begin"/>
                                </w:r>
                                <w:r w:rsidRPr="004B7E44">
                                  <w:rPr>
                                    <w:b/>
                                  </w:rPr>
                                  <w:instrText xml:space="preserve"> PAGE  \* Arabic  \* MERGEFORMAT </w:instrText>
                                </w:r>
                                <w:r w:rsidRPr="004B7E44">
                                  <w:rPr>
                                    <w:b/>
                                  </w:rPr>
                                  <w:fldChar w:fldCharType="separate"/>
                                </w:r>
                                <w:r w:rsidR="009120E9">
                                  <w:rPr>
                                    <w:b/>
                                    <w:noProof/>
                                  </w:rPr>
                                  <w:t>2</w:t>
                                </w:r>
                                <w:r w:rsidRPr="004B7E44">
                                  <w:rPr>
                                    <w:b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inline>
                </w:drawing>
              </mc:Choice>
              <mc:Fallback>
                <w:pict>
                  <v:rect w14:anchorId="089077ED" id="Rectangle 11" o:spid="_x0000_s1029" style="width:106.5pt;height:46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" fillcolor="#a4063e [3204]" stroked="f" strokeweight="2pt">
                    <v:textbox>
                      <w:txbxContent>
                        <w:p w14:paraId="624B957F" w14:textId="77777777" w:rsidR="004B7E44" w:rsidRPr="004B7E44" w:rsidRDefault="004B7E44" w:rsidP="004B7E44">
                          <w:pPr>
                            <w:jc w:val="center"/>
                            <w:rPr>
                              <w:b/>
                            </w:rPr>
                          </w:pPr>
                          <w:r w:rsidRPr="004B7E44">
                            <w:rPr>
                              <w:b/>
                            </w:rPr>
                            <w:fldChar w:fldCharType="begin"/>
                          </w:r>
                          <w:r w:rsidRPr="004B7E44">
                            <w:rPr>
                              <w:b/>
                            </w:rPr>
                            <w:instrText xml:space="preserve"> PAGE  \* Arabic  \* MERGEFORMAT </w:instrText>
                          </w:r>
                          <w:r w:rsidRPr="004B7E44">
                            <w:rPr>
                              <w:b/>
                            </w:rPr>
                            <w:fldChar w:fldCharType="separate"/>
                          </w:r>
                          <w:r w:rsidR="009120E9">
                            <w:rPr>
                              <w:b/>
                              <w:noProof/>
                            </w:rPr>
                            <w:t>2</w:t>
                          </w:r>
                          <w:r w:rsidRPr="004B7E44">
                            <w:rPr>
                              <w:b/>
                            </w:rPr>
                            <w:fldChar w:fldCharType="end"/>
                          </w:r>
                        </w:p>
                      </w:txbxContent>
                    </v:textbox>
                    <w10:anchorlock/>
                  </v:rect>
                </w:pict>
              </mc:Fallback>
            </mc:AlternateContent>
          </w:r>
        </w:p>
      </w:tc>
    </w:tr>
  </w:tbl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D76C02"/>
    <w:multiLevelType w:val="hybridMultilevel"/>
    <w:tmpl w:val="C6EA772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BAA0C32"/>
    <w:multiLevelType w:val="hybridMultilevel"/>
    <w:tmpl w:val="274625C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E73047E"/>
    <w:multiLevelType w:val="hybridMultilevel"/>
    <w:tmpl w:val="FF2A7F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DC07706"/>
    <w:multiLevelType w:val="hybridMultilevel"/>
    <w:tmpl w:val="DE9EF4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147471D"/>
    <w:multiLevelType w:val="hybridMultilevel"/>
    <w:tmpl w:val="CF08036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55F26A9F"/>
    <w:multiLevelType w:val="hybridMultilevel"/>
    <w:tmpl w:val="4BBA834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6AE80CCB"/>
    <w:multiLevelType w:val="hybridMultilevel"/>
    <w:tmpl w:val="223EF9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6"/>
  </w:num>
  <w:num w:numId="3">
    <w:abstractNumId w:val="4"/>
  </w:num>
  <w:num w:numId="4">
    <w:abstractNumId w:val="2"/>
  </w:num>
  <w:num w:numId="5">
    <w:abstractNumId w:val="5"/>
  </w:num>
  <w:num w:numId="6">
    <w:abstractNumId w:val="0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2A6B"/>
    <w:rsid w:val="000D2A6B"/>
    <w:rsid w:val="00293B83"/>
    <w:rsid w:val="00380E08"/>
    <w:rsid w:val="0038601A"/>
    <w:rsid w:val="004B7E44"/>
    <w:rsid w:val="004D5252"/>
    <w:rsid w:val="004F2B86"/>
    <w:rsid w:val="004F67A7"/>
    <w:rsid w:val="005A718F"/>
    <w:rsid w:val="006A3CE7"/>
    <w:rsid w:val="007516CF"/>
    <w:rsid w:val="008B33BC"/>
    <w:rsid w:val="008C7235"/>
    <w:rsid w:val="009120E9"/>
    <w:rsid w:val="00945900"/>
    <w:rsid w:val="009C396C"/>
    <w:rsid w:val="00A4289B"/>
    <w:rsid w:val="00B572B4"/>
    <w:rsid w:val="00C56A84"/>
    <w:rsid w:val="00DB26A7"/>
    <w:rsid w:val="00E76CAD"/>
    <w:rsid w:val="00E81392"/>
    <w:rsid w:val="00E9491C"/>
    <w:rsid w:val="00E94B5F"/>
    <w:rsid w:val="00F83437"/>
    <w:rsid w:val="00FA5C76"/>
    <w:rsid w:val="00FF2C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92FDC33"/>
  <w15:chartTrackingRefBased/>
  <w15:docId w15:val="{C626BCFF-0690-4457-8F8E-B886126D22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18"/>
        <w:szCs w:val="18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2" w:qFormat="1"/>
    <w:lsdException w:name="heading 2" w:semiHidden="1" w:uiPriority="2" w:unhideWhenUsed="1" w:qFormat="1"/>
    <w:lsdException w:name="heading 3" w:semiHidden="1" w:uiPriority="2" w:unhideWhenUsed="1" w:qFormat="1"/>
    <w:lsdException w:name="heading 4" w:semiHidden="1" w:uiPriority="2" w:unhideWhenUsed="1" w:qFormat="1"/>
    <w:lsdException w:name="heading 5" w:semiHidden="1" w:uiPriority="2" w:unhideWhenUsed="1" w:qFormat="1"/>
    <w:lsdException w:name="heading 6" w:semiHidden="1" w:uiPriority="2" w:unhideWhenUsed="1" w:qFormat="1"/>
    <w:lsdException w:name="heading 7" w:semiHidden="1" w:uiPriority="2" w:unhideWhenUsed="1" w:qFormat="1"/>
    <w:lsdException w:name="heading 8" w:semiHidden="1" w:uiPriority="2" w:unhideWhenUsed="1" w:qFormat="1"/>
    <w:lsdException w:name="heading 9" w:semiHidden="1" w:uiPriority="2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4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4B7E44"/>
    <w:pPr>
      <w:spacing w:after="0"/>
    </w:pPr>
    <w:rPr>
      <w:rFonts w:eastAsiaTheme="minorEastAsia"/>
      <w:color w:val="FFFFFF" w:themeColor="background1"/>
      <w:sz w:val="28"/>
      <w:szCs w:val="22"/>
    </w:rPr>
  </w:style>
  <w:style w:type="paragraph" w:styleId="Heading1">
    <w:name w:val="heading 1"/>
    <w:basedOn w:val="Normal"/>
    <w:link w:val="Heading1Char"/>
    <w:uiPriority w:val="2"/>
    <w:qFormat/>
    <w:rsid w:val="004B7E44"/>
    <w:pPr>
      <w:keepNext/>
      <w:outlineLvl w:val="0"/>
    </w:pPr>
    <w:rPr>
      <w:rFonts w:asciiTheme="majorHAnsi" w:eastAsia="Times New Roman" w:hAnsiTheme="majorHAnsi" w:cs="Times New Roman"/>
      <w:b/>
      <w:sz w:val="48"/>
      <w:szCs w:val="24"/>
    </w:rPr>
  </w:style>
  <w:style w:type="paragraph" w:styleId="Heading2">
    <w:name w:val="heading 2"/>
    <w:basedOn w:val="Normal"/>
    <w:link w:val="Heading2Char"/>
    <w:uiPriority w:val="2"/>
    <w:unhideWhenUsed/>
    <w:qFormat/>
    <w:rsid w:val="004B7E44"/>
    <w:pPr>
      <w:keepNext/>
      <w:spacing w:line="240" w:lineRule="auto"/>
      <w:outlineLvl w:val="1"/>
    </w:pPr>
    <w:rPr>
      <w:rFonts w:asciiTheme="majorHAnsi" w:eastAsia="Times New Roman" w:hAnsiTheme="majorHAnsi" w:cs="Times New Roman"/>
      <w:b/>
      <w:color w:val="auto"/>
      <w:sz w:val="52"/>
    </w:rPr>
  </w:style>
  <w:style w:type="paragraph" w:styleId="Heading3">
    <w:name w:val="heading 3"/>
    <w:basedOn w:val="Normal"/>
    <w:link w:val="Heading3Char"/>
    <w:uiPriority w:val="2"/>
    <w:unhideWhenUsed/>
    <w:qFormat/>
    <w:rsid w:val="004B7E44"/>
    <w:pPr>
      <w:spacing w:line="240" w:lineRule="auto"/>
      <w:outlineLvl w:val="2"/>
    </w:pPr>
    <w:rPr>
      <w:rFonts w:asciiTheme="majorHAnsi" w:eastAsia="Times New Roman" w:hAnsiTheme="majorHAnsi" w:cs="Times New Roman"/>
      <w:i/>
      <w:color w:val="auto"/>
      <w:sz w:val="24"/>
    </w:rPr>
  </w:style>
  <w:style w:type="paragraph" w:styleId="Heading4">
    <w:name w:val="heading 4"/>
    <w:basedOn w:val="Normal"/>
    <w:link w:val="Heading4Char"/>
    <w:uiPriority w:val="2"/>
    <w:unhideWhenUsed/>
    <w:qFormat/>
    <w:rsid w:val="004B7E44"/>
    <w:pPr>
      <w:keepNext/>
      <w:keepLines/>
      <w:spacing w:before="240" w:after="40" w:line="240" w:lineRule="auto"/>
      <w:outlineLvl w:val="3"/>
    </w:pPr>
    <w:rPr>
      <w:rFonts w:eastAsia="Times New Roman" w:cs="Times New Roman"/>
      <w:b/>
      <w:caps/>
      <w:color w:val="161718" w:themeColor="text1"/>
      <w:spacing w:val="20"/>
      <w:kern w:val="28"/>
      <w:sz w:val="24"/>
    </w:rPr>
  </w:style>
  <w:style w:type="paragraph" w:styleId="Heading5">
    <w:name w:val="heading 5"/>
    <w:basedOn w:val="Normal"/>
    <w:next w:val="Normal"/>
    <w:link w:val="Heading5Char"/>
    <w:uiPriority w:val="2"/>
    <w:semiHidden/>
    <w:unhideWhenUsed/>
    <w:qFormat/>
    <w:rsid w:val="005A718F"/>
    <w:pPr>
      <w:keepNext/>
      <w:keepLines/>
      <w:spacing w:line="240" w:lineRule="atLeast"/>
      <w:ind w:left="1440"/>
      <w:outlineLvl w:val="4"/>
    </w:pPr>
    <w:rPr>
      <w:rFonts w:eastAsia="Times New Roman" w:cs="Times New Roman"/>
      <w:spacing w:val="-4"/>
      <w:kern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2"/>
    <w:rsid w:val="004B7E44"/>
    <w:rPr>
      <w:rFonts w:asciiTheme="majorHAnsi" w:eastAsia="Times New Roman" w:hAnsiTheme="majorHAnsi" w:cs="Times New Roman"/>
      <w:b/>
      <w:color w:val="FFFFFF" w:themeColor="background1"/>
      <w:sz w:val="48"/>
      <w:szCs w:val="24"/>
    </w:rPr>
  </w:style>
  <w:style w:type="paragraph" w:styleId="Title">
    <w:name w:val="Title"/>
    <w:basedOn w:val="Normal"/>
    <w:link w:val="TitleChar"/>
    <w:uiPriority w:val="1"/>
    <w:qFormat/>
    <w:rsid w:val="004B7E44"/>
    <w:pPr>
      <w:spacing w:line="240" w:lineRule="auto"/>
      <w:contextualSpacing/>
    </w:pPr>
    <w:rPr>
      <w:rFonts w:asciiTheme="majorHAnsi" w:eastAsia="Times New Roman" w:hAnsiTheme="majorHAnsi" w:cs="Times New Roman"/>
      <w:b/>
      <w:caps/>
      <w:sz w:val="100"/>
      <w:szCs w:val="40"/>
    </w:rPr>
  </w:style>
  <w:style w:type="character" w:customStyle="1" w:styleId="TitleChar">
    <w:name w:val="Title Char"/>
    <w:basedOn w:val="DefaultParagraphFont"/>
    <w:link w:val="Title"/>
    <w:uiPriority w:val="1"/>
    <w:rsid w:val="004B7E44"/>
    <w:rPr>
      <w:rFonts w:asciiTheme="majorHAnsi" w:eastAsia="Times New Roman" w:hAnsiTheme="majorHAnsi" w:cs="Times New Roman"/>
      <w:b/>
      <w:caps/>
      <w:color w:val="FFFFFF" w:themeColor="background1"/>
      <w:sz w:val="100"/>
      <w:szCs w:val="40"/>
    </w:rPr>
  </w:style>
  <w:style w:type="paragraph" w:styleId="Subtitle">
    <w:name w:val="Subtitle"/>
    <w:basedOn w:val="Normal"/>
    <w:link w:val="SubtitleChar"/>
    <w:uiPriority w:val="4"/>
    <w:qFormat/>
    <w:rsid w:val="004B7E44"/>
    <w:pPr>
      <w:contextualSpacing/>
    </w:pPr>
    <w:rPr>
      <w:rFonts w:eastAsia="Times New Roman" w:cs="Times New Roman"/>
      <w:b/>
      <w:sz w:val="72"/>
    </w:rPr>
  </w:style>
  <w:style w:type="character" w:customStyle="1" w:styleId="SubtitleChar">
    <w:name w:val="Subtitle Char"/>
    <w:basedOn w:val="DefaultParagraphFont"/>
    <w:link w:val="Subtitle"/>
    <w:uiPriority w:val="4"/>
    <w:rsid w:val="004B7E44"/>
    <w:rPr>
      <w:rFonts w:eastAsia="Times New Roman" w:cs="Times New Roman"/>
      <w:color w:val="FFFFFF" w:themeColor="background1"/>
      <w:sz w:val="72"/>
      <w:szCs w:val="22"/>
    </w:rPr>
  </w:style>
  <w:style w:type="paragraph" w:styleId="NoSpacing">
    <w:name w:val="No Spacing"/>
    <w:uiPriority w:val="1"/>
    <w:unhideWhenUsed/>
    <w:qFormat/>
    <w:rsid w:val="005A718F"/>
    <w:pPr>
      <w:spacing w:after="0"/>
    </w:pPr>
    <w:rPr>
      <w:rFonts w:eastAsia="Times New Roman" w:cs="Times New Roman"/>
      <w:spacing w:val="10"/>
    </w:rPr>
  </w:style>
  <w:style w:type="character" w:customStyle="1" w:styleId="Heading2Char">
    <w:name w:val="Heading 2 Char"/>
    <w:basedOn w:val="DefaultParagraphFont"/>
    <w:link w:val="Heading2"/>
    <w:uiPriority w:val="2"/>
    <w:rsid w:val="004B7E44"/>
    <w:rPr>
      <w:rFonts w:asciiTheme="majorHAnsi" w:eastAsia="Times New Roman" w:hAnsiTheme="majorHAnsi" w:cs="Times New Roman"/>
      <w:b/>
      <w:sz w:val="52"/>
      <w:szCs w:val="22"/>
    </w:rPr>
  </w:style>
  <w:style w:type="character" w:customStyle="1" w:styleId="Heading3Char">
    <w:name w:val="Heading 3 Char"/>
    <w:basedOn w:val="DefaultParagraphFont"/>
    <w:link w:val="Heading3"/>
    <w:uiPriority w:val="2"/>
    <w:rsid w:val="004B7E44"/>
    <w:rPr>
      <w:rFonts w:asciiTheme="majorHAnsi" w:eastAsia="Times New Roman" w:hAnsiTheme="majorHAnsi" w:cs="Times New Roman"/>
      <w:i/>
      <w:sz w:val="24"/>
      <w:szCs w:val="22"/>
    </w:rPr>
  </w:style>
  <w:style w:type="character" w:customStyle="1" w:styleId="Heading4Char">
    <w:name w:val="Heading 4 Char"/>
    <w:basedOn w:val="DefaultParagraphFont"/>
    <w:link w:val="Heading4"/>
    <w:uiPriority w:val="2"/>
    <w:rsid w:val="004B7E44"/>
    <w:rPr>
      <w:rFonts w:eastAsia="Times New Roman" w:cs="Times New Roman"/>
      <w:b/>
      <w:caps/>
      <w:color w:val="161718" w:themeColor="text1"/>
      <w:spacing w:val="20"/>
      <w:kern w:val="28"/>
      <w:sz w:val="24"/>
      <w:szCs w:val="22"/>
    </w:rPr>
  </w:style>
  <w:style w:type="paragraph" w:customStyle="1" w:styleId="Chapter">
    <w:name w:val="Chapter"/>
    <w:basedOn w:val="Normal"/>
    <w:uiPriority w:val="5"/>
    <w:unhideWhenUsed/>
    <w:qFormat/>
    <w:rsid w:val="00E76CAD"/>
    <w:pPr>
      <w:spacing w:before="20"/>
    </w:pPr>
    <w:rPr>
      <w:rFonts w:asciiTheme="majorHAnsi" w:eastAsia="Times New Roman" w:hAnsiTheme="majorHAnsi" w:cs="Times New Roman"/>
      <w:caps/>
      <w:color w:val="63676C" w:themeColor="text1" w:themeTint="A6"/>
      <w:szCs w:val="17"/>
    </w:rPr>
  </w:style>
  <w:style w:type="character" w:customStyle="1" w:styleId="Heading5Char">
    <w:name w:val="Heading 5 Char"/>
    <w:basedOn w:val="DefaultParagraphFont"/>
    <w:link w:val="Heading5"/>
    <w:uiPriority w:val="2"/>
    <w:semiHidden/>
    <w:rsid w:val="005A718F"/>
    <w:rPr>
      <w:rFonts w:eastAsia="Times New Roman" w:cs="Times New Roman"/>
      <w:spacing w:val="-4"/>
      <w:kern w:val="28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5A718F"/>
    <w:pPr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A718F"/>
  </w:style>
  <w:style w:type="paragraph" w:styleId="Footer">
    <w:name w:val="footer"/>
    <w:basedOn w:val="Normal"/>
    <w:link w:val="FooterChar"/>
    <w:uiPriority w:val="99"/>
    <w:unhideWhenUsed/>
    <w:rsid w:val="005A718F"/>
    <w:pPr>
      <w:spacing w:line="240" w:lineRule="auto"/>
      <w:jc w:val="center"/>
    </w:pPr>
  </w:style>
  <w:style w:type="character" w:customStyle="1" w:styleId="FooterChar">
    <w:name w:val="Footer Char"/>
    <w:basedOn w:val="DefaultParagraphFont"/>
    <w:link w:val="Footer"/>
    <w:uiPriority w:val="99"/>
    <w:rsid w:val="005A718F"/>
  </w:style>
  <w:style w:type="character" w:styleId="PlaceholderText">
    <w:name w:val="Placeholder Text"/>
    <w:basedOn w:val="DefaultParagraphFont"/>
    <w:uiPriority w:val="99"/>
    <w:semiHidden/>
    <w:rsid w:val="00945900"/>
    <w:rPr>
      <w:color w:val="808080"/>
    </w:rPr>
  </w:style>
  <w:style w:type="paragraph" w:styleId="ListParagraph">
    <w:name w:val="List Paragraph"/>
    <w:basedOn w:val="Normal"/>
    <w:uiPriority w:val="34"/>
    <w:unhideWhenUsed/>
    <w:qFormat/>
    <w:rsid w:val="000D2A6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9876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hart" Target="charts/chart1.xml"/><Relationship Id="rId13" Type="http://schemas.openxmlformats.org/officeDocument/2006/relationships/glossaryDocument" Target="glossary/document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inku\AppData\Roaming\Microsoft\Templates\Business%20report%20(Professional%20design).dotx" TargetMode="Externa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rinku\Documents\Rinku\UNCC%20Boot%20camp\Prework%20-%20NJP\Module-1\StarterBook%20112418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pivotSource>
    <c:name>[StarterBook 112418.xlsx]pivot -date vs state!PivotTable1</c:name>
    <c:fmtId val="-1"/>
  </c:pivotSource>
  <c:chart>
    <c:autoTitleDeleted val="0"/>
    <c:pivotFmts>
      <c:pivotFmt>
        <c:idx val="0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circle"/>
          <c:size val="5"/>
          <c:spPr>
            <a:solidFill>
              <a:schemeClr val="accent1"/>
            </a:solidFill>
            <a:ln w="9525">
              <a:solidFill>
                <a:schemeClr val="accent1"/>
              </a:solidFill>
            </a:ln>
            <a:effectLst/>
          </c:spPr>
        </c:marker>
      </c:pivotFmt>
      <c:pivotFmt>
        <c:idx val="1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circle"/>
          <c:size val="5"/>
          <c:spPr>
            <a:solidFill>
              <a:schemeClr val="accent2"/>
            </a:solidFill>
            <a:ln w="9525">
              <a:solidFill>
                <a:schemeClr val="accent2"/>
              </a:solidFill>
            </a:ln>
            <a:effectLst/>
          </c:spPr>
        </c:marker>
      </c:pivotFmt>
      <c:pivotFmt>
        <c:idx val="2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circle"/>
          <c:size val="5"/>
          <c:spPr>
            <a:solidFill>
              <a:schemeClr val="accent3"/>
            </a:solidFill>
            <a:ln w="9525">
              <a:solidFill>
                <a:schemeClr val="accent3"/>
              </a:solidFill>
            </a:ln>
            <a:effectLst/>
          </c:spPr>
        </c:marker>
      </c:pivotFmt>
      <c:pivotFmt>
        <c:idx val="3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circle"/>
          <c:size val="5"/>
          <c:spPr>
            <a:solidFill>
              <a:schemeClr val="accent1"/>
            </a:solidFill>
            <a:ln w="9525">
              <a:solidFill>
                <a:schemeClr val="accent1"/>
              </a:solidFill>
            </a:ln>
            <a:effectLst/>
          </c:spPr>
        </c:marker>
      </c:pivotFmt>
      <c:pivotFmt>
        <c:idx val="4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circle"/>
          <c:size val="5"/>
          <c:spPr>
            <a:solidFill>
              <a:schemeClr val="accent2"/>
            </a:solidFill>
            <a:ln w="9525">
              <a:solidFill>
                <a:schemeClr val="accent2"/>
              </a:solidFill>
            </a:ln>
            <a:effectLst/>
          </c:spPr>
        </c:marker>
      </c:pivotFmt>
      <c:pivotFmt>
        <c:idx val="5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circle"/>
          <c:size val="5"/>
          <c:spPr>
            <a:solidFill>
              <a:schemeClr val="accent3"/>
            </a:solidFill>
            <a:ln w="9525">
              <a:solidFill>
                <a:schemeClr val="accent3"/>
              </a:solidFill>
            </a:ln>
            <a:effectLst/>
          </c:spPr>
        </c:marker>
      </c:pivotFmt>
      <c:pivotFmt>
        <c:idx val="6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circle"/>
          <c:size val="5"/>
          <c:spPr>
            <a:solidFill>
              <a:schemeClr val="accent1"/>
            </a:solidFill>
            <a:ln w="9525">
              <a:solidFill>
                <a:schemeClr val="accent1"/>
              </a:solidFill>
            </a:ln>
            <a:effectLst/>
          </c:spPr>
        </c:marker>
      </c:pivotFmt>
      <c:pivotFmt>
        <c:idx val="7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circle"/>
          <c:size val="5"/>
          <c:spPr>
            <a:solidFill>
              <a:schemeClr val="accent2"/>
            </a:solidFill>
            <a:ln w="9525">
              <a:solidFill>
                <a:schemeClr val="accent2"/>
              </a:solidFill>
            </a:ln>
            <a:effectLst/>
          </c:spPr>
        </c:marker>
      </c:pivotFmt>
      <c:pivotFmt>
        <c:idx val="8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circle"/>
          <c:size val="5"/>
          <c:spPr>
            <a:solidFill>
              <a:schemeClr val="accent3"/>
            </a:solidFill>
            <a:ln w="9525">
              <a:solidFill>
                <a:schemeClr val="accent3"/>
              </a:solidFill>
            </a:ln>
            <a:effectLst/>
          </c:spPr>
        </c:marker>
      </c:pivotFmt>
    </c:pivotFmts>
    <c:plotArea>
      <c:layout/>
      <c:lineChart>
        <c:grouping val="standard"/>
        <c:varyColors val="0"/>
        <c:ser>
          <c:idx val="0"/>
          <c:order val="0"/>
          <c:tx>
            <c:strRef>
              <c:f>'pivot -date vs state'!$B$4:$B$5</c:f>
              <c:strCache>
                <c:ptCount val="1"/>
                <c:pt idx="0">
                  <c:v>successful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cat>
            <c:strRef>
              <c:f>'pivot -date vs state'!$A$6:$A$18</c:f>
              <c:strCache>
                <c:ptCount val="12"/>
                <c:pt idx="0">
                  <c:v>Jan</c:v>
                </c:pt>
                <c:pt idx="1">
                  <c:v>Feb</c:v>
                </c:pt>
                <c:pt idx="2">
                  <c:v>Mar</c:v>
                </c:pt>
                <c:pt idx="3">
                  <c:v>Apr</c:v>
                </c:pt>
                <c:pt idx="4">
                  <c:v>May</c:v>
                </c:pt>
                <c:pt idx="5">
                  <c:v>Jun</c:v>
                </c:pt>
                <c:pt idx="6">
                  <c:v>Jul</c:v>
                </c:pt>
                <c:pt idx="7">
                  <c:v>Aug</c:v>
                </c:pt>
                <c:pt idx="8">
                  <c:v>Sep</c:v>
                </c:pt>
                <c:pt idx="9">
                  <c:v>Oct</c:v>
                </c:pt>
                <c:pt idx="10">
                  <c:v>Nov</c:v>
                </c:pt>
                <c:pt idx="11">
                  <c:v>Dec</c:v>
                </c:pt>
              </c:strCache>
            </c:strRef>
          </c:cat>
          <c:val>
            <c:numRef>
              <c:f>'pivot -date vs state'!$B$6:$B$18</c:f>
              <c:numCache>
                <c:formatCode>General</c:formatCode>
                <c:ptCount val="12"/>
                <c:pt idx="0">
                  <c:v>183</c:v>
                </c:pt>
                <c:pt idx="1">
                  <c:v>202</c:v>
                </c:pt>
                <c:pt idx="2">
                  <c:v>179</c:v>
                </c:pt>
                <c:pt idx="3">
                  <c:v>193</c:v>
                </c:pt>
                <c:pt idx="4">
                  <c:v>233</c:v>
                </c:pt>
                <c:pt idx="5">
                  <c:v>213</c:v>
                </c:pt>
                <c:pt idx="6">
                  <c:v>192</c:v>
                </c:pt>
                <c:pt idx="7">
                  <c:v>167</c:v>
                </c:pt>
                <c:pt idx="8">
                  <c:v>148</c:v>
                </c:pt>
                <c:pt idx="9">
                  <c:v>184</c:v>
                </c:pt>
                <c:pt idx="10">
                  <c:v>180</c:v>
                </c:pt>
                <c:pt idx="11">
                  <c:v>111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F279-4F1B-8A57-20BDFCEE2A8A}"/>
            </c:ext>
          </c:extLst>
        </c:ser>
        <c:ser>
          <c:idx val="1"/>
          <c:order val="1"/>
          <c:tx>
            <c:strRef>
              <c:f>'pivot -date vs state'!$C$4:$C$5</c:f>
              <c:strCache>
                <c:ptCount val="1"/>
                <c:pt idx="0">
                  <c:v>failed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cat>
            <c:strRef>
              <c:f>'pivot -date vs state'!$A$6:$A$18</c:f>
              <c:strCache>
                <c:ptCount val="12"/>
                <c:pt idx="0">
                  <c:v>Jan</c:v>
                </c:pt>
                <c:pt idx="1">
                  <c:v>Feb</c:v>
                </c:pt>
                <c:pt idx="2">
                  <c:v>Mar</c:v>
                </c:pt>
                <c:pt idx="3">
                  <c:v>Apr</c:v>
                </c:pt>
                <c:pt idx="4">
                  <c:v>May</c:v>
                </c:pt>
                <c:pt idx="5">
                  <c:v>Jun</c:v>
                </c:pt>
                <c:pt idx="6">
                  <c:v>Jul</c:v>
                </c:pt>
                <c:pt idx="7">
                  <c:v>Aug</c:v>
                </c:pt>
                <c:pt idx="8">
                  <c:v>Sep</c:v>
                </c:pt>
                <c:pt idx="9">
                  <c:v>Oct</c:v>
                </c:pt>
                <c:pt idx="10">
                  <c:v>Nov</c:v>
                </c:pt>
                <c:pt idx="11">
                  <c:v>Dec</c:v>
                </c:pt>
              </c:strCache>
            </c:strRef>
          </c:cat>
          <c:val>
            <c:numRef>
              <c:f>'pivot -date vs state'!$C$6:$C$18</c:f>
              <c:numCache>
                <c:formatCode>General</c:formatCode>
                <c:ptCount val="12"/>
                <c:pt idx="0">
                  <c:v>149</c:v>
                </c:pt>
                <c:pt idx="1">
                  <c:v>105</c:v>
                </c:pt>
                <c:pt idx="2">
                  <c:v>108</c:v>
                </c:pt>
                <c:pt idx="3">
                  <c:v>103</c:v>
                </c:pt>
                <c:pt idx="4">
                  <c:v>126</c:v>
                </c:pt>
                <c:pt idx="5">
                  <c:v>148</c:v>
                </c:pt>
                <c:pt idx="6">
                  <c:v>148</c:v>
                </c:pt>
                <c:pt idx="7">
                  <c:v>134</c:v>
                </c:pt>
                <c:pt idx="8">
                  <c:v>127</c:v>
                </c:pt>
                <c:pt idx="9">
                  <c:v>150</c:v>
                </c:pt>
                <c:pt idx="10">
                  <c:v>113</c:v>
                </c:pt>
                <c:pt idx="11">
                  <c:v>119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F279-4F1B-8A57-20BDFCEE2A8A}"/>
            </c:ext>
          </c:extLst>
        </c:ser>
        <c:ser>
          <c:idx val="2"/>
          <c:order val="2"/>
          <c:tx>
            <c:strRef>
              <c:f>'pivot -date vs state'!$D$4:$D$5</c:f>
              <c:strCache>
                <c:ptCount val="1"/>
                <c:pt idx="0">
                  <c:v>canceled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cat>
            <c:strRef>
              <c:f>'pivot -date vs state'!$A$6:$A$18</c:f>
              <c:strCache>
                <c:ptCount val="12"/>
                <c:pt idx="0">
                  <c:v>Jan</c:v>
                </c:pt>
                <c:pt idx="1">
                  <c:v>Feb</c:v>
                </c:pt>
                <c:pt idx="2">
                  <c:v>Mar</c:v>
                </c:pt>
                <c:pt idx="3">
                  <c:v>Apr</c:v>
                </c:pt>
                <c:pt idx="4">
                  <c:v>May</c:v>
                </c:pt>
                <c:pt idx="5">
                  <c:v>Jun</c:v>
                </c:pt>
                <c:pt idx="6">
                  <c:v>Jul</c:v>
                </c:pt>
                <c:pt idx="7">
                  <c:v>Aug</c:v>
                </c:pt>
                <c:pt idx="8">
                  <c:v>Sep</c:v>
                </c:pt>
                <c:pt idx="9">
                  <c:v>Oct</c:v>
                </c:pt>
                <c:pt idx="10">
                  <c:v>Nov</c:v>
                </c:pt>
                <c:pt idx="11">
                  <c:v>Dec</c:v>
                </c:pt>
              </c:strCache>
            </c:strRef>
          </c:cat>
          <c:val>
            <c:numRef>
              <c:f>'pivot -date vs state'!$D$6:$D$18</c:f>
              <c:numCache>
                <c:formatCode>General</c:formatCode>
                <c:ptCount val="12"/>
                <c:pt idx="0">
                  <c:v>34</c:v>
                </c:pt>
                <c:pt idx="1">
                  <c:v>27</c:v>
                </c:pt>
                <c:pt idx="2">
                  <c:v>28</c:v>
                </c:pt>
                <c:pt idx="3">
                  <c:v>27</c:v>
                </c:pt>
                <c:pt idx="4">
                  <c:v>26</c:v>
                </c:pt>
                <c:pt idx="5">
                  <c:v>27</c:v>
                </c:pt>
                <c:pt idx="6">
                  <c:v>44</c:v>
                </c:pt>
                <c:pt idx="7">
                  <c:v>32</c:v>
                </c:pt>
                <c:pt idx="8">
                  <c:v>24</c:v>
                </c:pt>
                <c:pt idx="9">
                  <c:v>20</c:v>
                </c:pt>
                <c:pt idx="10">
                  <c:v>37</c:v>
                </c:pt>
                <c:pt idx="11">
                  <c:v>23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F279-4F1B-8A57-20BDFCEE2A8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554192992"/>
        <c:axId val="826534160"/>
      </c:lineChart>
      <c:catAx>
        <c:axId val="155419299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826534160"/>
        <c:crosses val="autoZero"/>
        <c:auto val="1"/>
        <c:lblAlgn val="ctr"/>
        <c:lblOffset val="100"/>
        <c:noMultiLvlLbl val="0"/>
      </c:catAx>
      <c:valAx>
        <c:axId val="82653416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55419299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  <c:extLst>
    <c:ext xmlns:c14="http://schemas.microsoft.com/office/drawing/2007/8/2/chart" uri="{781A3756-C4B2-4CAC-9D66-4F8BD8637D16}">
      <c14:pivotOptions>
        <c14:dropZoneFilter val="1"/>
        <c14:dropZoneCategories val="1"/>
        <c14:dropZoneData val="1"/>
        <c14:dropZoneSeries val="1"/>
        <c14:dropZonesVisible val="1"/>
      </c14:pivotOptions>
    </c:ext>
    <c:ext xmlns:c16="http://schemas.microsoft.com/office/drawing/2014/chart" uri="{E28EC0CA-F0BB-4C9C-879D-F8772B89E7AC}">
      <c16:pivotOptions16>
        <c16:showExpandCollapseFieldButtons val="1"/>
      </c16:pivotOptions16>
    </c:ext>
  </c:extLst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83B22E76047D4201A302EE7A397212B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49FB363-1FE6-41B7-A9CE-0ED109EE0E17}"/>
      </w:docPartPr>
      <w:docPartBody>
        <w:p w:rsidR="00000000" w:rsidRDefault="00A55BF3">
          <w:pPr>
            <w:pStyle w:val="83B22E76047D4201A302EE7A397212B7"/>
          </w:pPr>
          <w:r>
            <w:t>Company Name</w:t>
          </w:r>
        </w:p>
      </w:docPartBody>
    </w:docPart>
    <w:docPart>
      <w:docPartPr>
        <w:name w:val="9CFAB38A22944F738A48CBA923C5815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CAE6523-A9E5-4F82-BF36-F927278CF443}"/>
      </w:docPartPr>
      <w:docPartBody>
        <w:p w:rsidR="00661A14" w:rsidRDefault="00A55BF3" w:rsidP="005A718F">
          <w:r>
            <w:t xml:space="preserve">To get started right away, just tap any placeholder text (such as this) and start typing </w:t>
          </w:r>
          <w:r>
            <w:t>to replace it with your own.</w:t>
          </w:r>
        </w:p>
        <w:p w:rsidR="00661A14" w:rsidRDefault="00A55BF3" w:rsidP="005A718F">
          <w:r>
            <w:t xml:space="preserve">Want to insert a picture from your files or add a shape, text box, or table? You got it! On the Insert tab of the ribbon, just tap the option you need. </w:t>
          </w:r>
        </w:p>
        <w:p w:rsidR="00000000" w:rsidRDefault="00A55BF3">
          <w:pPr>
            <w:pStyle w:val="9CFAB38A22944F738A48CBA923C58158"/>
          </w:pPr>
          <w:r>
            <w:t>Find even more easy-to-use tools on the Insert tab, such as to add a hyper</w:t>
          </w:r>
          <w:r>
            <w:t>link or insert a comment.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5BF3"/>
    <w:rsid w:val="00A55B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83B22E76047D4201A302EE7A397212B7">
    <w:name w:val="83B22E76047D4201A302EE7A397212B7"/>
  </w:style>
  <w:style w:type="paragraph" w:customStyle="1" w:styleId="B2CBB2395C1843218EC3F4B3E175D8F5">
    <w:name w:val="B2CBB2395C1843218EC3F4B3E175D8F5"/>
  </w:style>
  <w:style w:type="paragraph" w:customStyle="1" w:styleId="1E89113C01F041E4970AA5E6099F79F0">
    <w:name w:val="1E89113C01F041E4970AA5E6099F79F0"/>
  </w:style>
  <w:style w:type="paragraph" w:customStyle="1" w:styleId="580E6DE5AA2F49DFB85C8D08C5CC3C32">
    <w:name w:val="580E6DE5AA2F49DFB85C8D08C5CC3C32"/>
  </w:style>
  <w:style w:type="paragraph" w:customStyle="1" w:styleId="458FDEBE62664F83A4DE2B4AEA43496B">
    <w:name w:val="458FDEBE62664F83A4DE2B4AEA43496B"/>
  </w:style>
  <w:style w:type="paragraph" w:customStyle="1" w:styleId="9CFAB38A22944F738A48CBA923C58158">
    <w:name w:val="9CFAB38A22944F738A48CBA923C58158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Theme2">
  <a:themeElements>
    <a:clrScheme name="Custom 51">
      <a:dk1>
        <a:srgbClr val="161718"/>
      </a:dk1>
      <a:lt1>
        <a:srgbClr val="FFFFFF"/>
      </a:lt1>
      <a:dk2>
        <a:srgbClr val="282660"/>
      </a:dk2>
      <a:lt2>
        <a:srgbClr val="E6E7E8"/>
      </a:lt2>
      <a:accent1>
        <a:srgbClr val="A4063E"/>
      </a:accent1>
      <a:accent2>
        <a:srgbClr val="93C842"/>
      </a:accent2>
      <a:accent3>
        <a:srgbClr val="1D7D74"/>
      </a:accent3>
      <a:accent4>
        <a:srgbClr val="B50745"/>
      </a:accent4>
      <a:accent5>
        <a:srgbClr val="93C842"/>
      </a:accent5>
      <a:accent6>
        <a:srgbClr val="A4063E"/>
      </a:accent6>
      <a:hlink>
        <a:srgbClr val="93C842"/>
      </a:hlink>
      <a:folHlink>
        <a:srgbClr val="93C842"/>
      </a:folHlink>
    </a:clrScheme>
    <a:fontScheme name="Custom 18">
      <a:majorFont>
        <a:latin typeface="Franklin Gothic Book"/>
        <a:ea typeface=""/>
        <a:cs typeface=""/>
      </a:majorFont>
      <a:minorFont>
        <a:latin typeface="Microsoft Sans Serif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Business report (Professional design)</Template>
  <TotalTime>450</TotalTime>
  <Pages>4</Pages>
  <Words>330</Words>
  <Characters>1881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Kickstart Funding Analysis</dc:subject>
  <dc:creator>rinku</dc:creator>
  <cp:keywords/>
  <dc:description/>
  <cp:lastModifiedBy>rinku</cp:lastModifiedBy>
  <cp:revision>2</cp:revision>
  <dcterms:created xsi:type="dcterms:W3CDTF">2018-11-25T17:09:00Z</dcterms:created>
  <dcterms:modified xsi:type="dcterms:W3CDTF">2018-11-26T00:39:00Z</dcterms:modified>
</cp:coreProperties>
</file>